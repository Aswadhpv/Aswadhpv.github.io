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58CB390B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3DA482C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F53D783" wp14:editId="610AA47E">
                      <wp:extent cx="2011680" cy="2103120"/>
                      <wp:effectExtent l="19050" t="19050" r="45720" b="30480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1680" cy="210312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718" t="-359" r="-718" b="359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408B893" id="Oval 2" o:spid="_x0000_s1026" style="width:158.4pt;height:16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" strokecolor="#94b6d2 [3204]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80FBB3F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E8F0BB9" w14:textId="506E4900" w:rsidR="001B2ABD" w:rsidRPr="00E17CBE" w:rsidRDefault="00E17CBE" w:rsidP="00E17CBE">
            <w:pPr>
              <w:pStyle w:val="Title"/>
              <w:rPr>
                <w:sz w:val="80"/>
                <w:szCs w:val="80"/>
              </w:rPr>
            </w:pPr>
            <w:r w:rsidRPr="00E17CBE">
              <w:rPr>
                <w:sz w:val="80"/>
                <w:szCs w:val="80"/>
              </w:rPr>
              <w:t>Aswadh Puthen Veede</w:t>
            </w:r>
          </w:p>
          <w:p w14:paraId="40C175A6" w14:textId="50AB2C90" w:rsidR="001B2ABD" w:rsidRDefault="00E17CBE" w:rsidP="001B2ABD">
            <w:pPr>
              <w:pStyle w:val="Subtitle"/>
            </w:pPr>
            <w:r w:rsidRPr="00D20952">
              <w:rPr>
                <w:spacing w:val="1"/>
                <w:w w:val="79"/>
              </w:rPr>
              <w:t>Devops Engineer</w:t>
            </w:r>
            <w:r w:rsidRPr="00D20952">
              <w:rPr>
                <w:spacing w:val="7"/>
                <w:w w:val="79"/>
              </w:rPr>
              <w:t xml:space="preserve"> </w:t>
            </w:r>
          </w:p>
        </w:tc>
      </w:tr>
      <w:tr w:rsidR="001B2ABD" w14:paraId="49E87DE9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43029319FD8B4529B04EDF58E8AB4C6E"/>
              </w:placeholder>
              <w:temporary/>
              <w:showingPlcHdr/>
              <w15:appearance w15:val="hidden"/>
            </w:sdtPr>
            <w:sdtContent>
              <w:p w14:paraId="07584FBD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7DE790F3" w14:textId="60E76134" w:rsidR="00036450" w:rsidRDefault="001441CC" w:rsidP="00036450">
            <w:r w:rsidRPr="001441CC">
              <w:t>Dynamic DevOps Engineer with hands-on experience in cloud infrastructure, CI/CD pipelines, and container orchestration. Skilled in automating deployments and maintaining scalable, reliable systems using Azure, Docker, and Kubernetes. Proficient in Infrastructure as Code (IaC) with Terraform and Ansible, with a strong focus on monitoring, performance, and system resilience. Passionate about bridging development and operations through effective collaboration and automation.</w:t>
            </w:r>
          </w:p>
          <w:sdt>
            <w:sdtPr>
              <w:id w:val="-1954003311"/>
              <w:placeholder>
                <w:docPart w:val="9944B48552D04EE8AC3A5E279250F939"/>
              </w:placeholder>
              <w:temporary/>
              <w:showingPlcHdr/>
              <w15:appearance w15:val="hidden"/>
            </w:sdtPr>
            <w:sdtContent>
              <w:p w14:paraId="37B0BA68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DAE6FA6628C42039B0A3D6AEB5BA7EF"/>
              </w:placeholder>
              <w:temporary/>
              <w:showingPlcHdr/>
              <w15:appearance w15:val="hidden"/>
            </w:sdtPr>
            <w:sdtContent>
              <w:p w14:paraId="11EBF2A3" w14:textId="77777777" w:rsidR="004D3011" w:rsidRDefault="004D3011" w:rsidP="002C58C6">
                <w:r w:rsidRPr="004D3011">
                  <w:t>PHONE:</w:t>
                </w:r>
              </w:p>
            </w:sdtContent>
          </w:sdt>
          <w:p w14:paraId="4EF27B95" w14:textId="0BDC546B" w:rsidR="004D3011" w:rsidRPr="004D3011" w:rsidRDefault="00E17CBE" w:rsidP="002C58C6">
            <w:pPr>
              <w:spacing w:line="360" w:lineRule="auto"/>
            </w:pPr>
            <w:r>
              <w:t>+79234440453</w:t>
            </w:r>
          </w:p>
          <w:sdt>
            <w:sdtPr>
              <w:id w:val="67859272"/>
              <w:placeholder>
                <w:docPart w:val="9750AC0737AF4B5A9DA2CEF08694E0E0"/>
              </w:placeholder>
              <w:temporary/>
              <w:showingPlcHdr/>
              <w15:appearance w15:val="hidden"/>
            </w:sdtPr>
            <w:sdtContent>
              <w:p w14:paraId="477BD327" w14:textId="77777777" w:rsidR="004D3011" w:rsidRDefault="004D3011" w:rsidP="002C58C6">
                <w:r w:rsidRPr="004D3011">
                  <w:t>WEBSITE:</w:t>
                </w:r>
              </w:p>
            </w:sdtContent>
          </w:sdt>
          <w:p w14:paraId="2F37F3EB" w14:textId="51AA3E08" w:rsidR="004D3011" w:rsidRDefault="00EC65E8" w:rsidP="002C58C6">
            <w:pPr>
              <w:spacing w:line="360" w:lineRule="auto"/>
            </w:pPr>
            <w:r w:rsidRPr="00EC65E8">
              <w:t>https://aswadhpv.github.io/</w:t>
            </w:r>
          </w:p>
          <w:p w14:paraId="5F2620E5" w14:textId="77777777" w:rsidR="00EC65E8" w:rsidRDefault="00000000" w:rsidP="002C58C6">
            <w:sdt>
              <w:sdtPr>
                <w:id w:val="-240260293"/>
                <w:placeholder>
                  <w:docPart w:val="BCFBFAC908CF496599153B5656A0DEF8"/>
                </w:placeholder>
                <w:temporary/>
                <w:showingPlcHdr/>
                <w15:appearance w15:val="hidden"/>
              </w:sdtPr>
              <w:sdtContent>
                <w:r w:rsidR="004D3011" w:rsidRPr="004D3011">
                  <w:t>EMAIL:</w:t>
                </w:r>
              </w:sdtContent>
            </w:sdt>
          </w:p>
          <w:p w14:paraId="59FBE981" w14:textId="0B1A9C0A" w:rsidR="002C58C6" w:rsidRDefault="00000000" w:rsidP="002C58C6">
            <w:pPr>
              <w:spacing w:line="360" w:lineRule="auto"/>
              <w:rPr>
                <w:rStyle w:val="Hyperlink"/>
              </w:rPr>
            </w:pPr>
            <w:hyperlink r:id="rId9" w:history="1">
              <w:r w:rsidR="00EC65E8" w:rsidRPr="00E455FD">
                <w:rPr>
                  <w:rStyle w:val="Hyperlink"/>
                </w:rPr>
                <w:t>aswadhputhenveede@gmail.com</w:t>
              </w:r>
            </w:hyperlink>
          </w:p>
          <w:p w14:paraId="3672A6F1" w14:textId="3BC848A7" w:rsidR="002C58C6" w:rsidRDefault="002C58C6" w:rsidP="002C58C6">
            <w:pPr>
              <w:rPr>
                <w:rStyle w:val="Hyperlink"/>
                <w:color w:val="auto"/>
                <w:u w:val="none"/>
              </w:rPr>
            </w:pPr>
            <w:r w:rsidRPr="002C58C6">
              <w:rPr>
                <w:rStyle w:val="Hyperlink"/>
                <w:color w:val="auto"/>
                <w:u w:val="none"/>
              </w:rPr>
              <w:t>S</w:t>
            </w:r>
            <w:r>
              <w:rPr>
                <w:rStyle w:val="Hyperlink"/>
                <w:color w:val="auto"/>
                <w:u w:val="none"/>
              </w:rPr>
              <w:t>OCIAL:</w:t>
            </w:r>
          </w:p>
          <w:p w14:paraId="1E2C0226" w14:textId="34E74B04" w:rsidR="002C58C6" w:rsidRDefault="002C58C6" w:rsidP="002C58C6">
            <w:pPr>
              <w:pStyle w:val="ListParagraph"/>
              <w:numPr>
                <w:ilvl w:val="0"/>
                <w:numId w:val="10"/>
              </w:numPr>
            </w:pPr>
            <w:hyperlink r:id="rId10" w:history="1">
              <w:r w:rsidR="00D20952">
                <w:rPr>
                  <w:rStyle w:val="Hyperlink"/>
                </w:rPr>
                <w:t>GitHub</w:t>
              </w:r>
            </w:hyperlink>
          </w:p>
          <w:p w14:paraId="404A9CF6" w14:textId="1EDAF0FA" w:rsidR="002C58C6" w:rsidRDefault="00D20952" w:rsidP="002C58C6">
            <w:pPr>
              <w:pStyle w:val="ListParagraph"/>
              <w:numPr>
                <w:ilvl w:val="0"/>
                <w:numId w:val="10"/>
              </w:numPr>
            </w:pPr>
            <w:hyperlink r:id="rId11" w:history="1">
              <w:r w:rsidRPr="00D20952">
                <w:rPr>
                  <w:rStyle w:val="Hyperlink"/>
                </w:rPr>
                <w:t>LinkedIn</w:t>
              </w:r>
            </w:hyperlink>
          </w:p>
          <w:p w14:paraId="20A560FF" w14:textId="3BCC41B8" w:rsidR="00D20952" w:rsidRDefault="00D20952" w:rsidP="002C58C6">
            <w:pPr>
              <w:pStyle w:val="ListParagraph"/>
              <w:numPr>
                <w:ilvl w:val="0"/>
                <w:numId w:val="10"/>
              </w:numPr>
            </w:pPr>
            <w:hyperlink r:id="rId12" w:history="1">
              <w:r w:rsidRPr="00D20952">
                <w:rPr>
                  <w:rStyle w:val="Hyperlink"/>
                </w:rPr>
                <w:t>Telegram</w:t>
              </w:r>
            </w:hyperlink>
          </w:p>
          <w:p w14:paraId="35B5D692" w14:textId="706FCB6F" w:rsidR="002C58C6" w:rsidRPr="002C58C6" w:rsidRDefault="002C58C6" w:rsidP="00EC65E8"/>
          <w:p w14:paraId="7A163DA2" w14:textId="5EF850DA" w:rsidR="004D3011" w:rsidRPr="00CB0055" w:rsidRDefault="00EC65E8" w:rsidP="00CB0055">
            <w:pPr>
              <w:pStyle w:val="Heading3"/>
            </w:pPr>
            <w:r>
              <w:t>Languages</w:t>
            </w:r>
          </w:p>
          <w:p w14:paraId="424768A3" w14:textId="205E9582" w:rsidR="004D3011" w:rsidRDefault="00EC65E8" w:rsidP="004D3011">
            <w:r>
              <w:t>English (Native)</w:t>
            </w:r>
          </w:p>
          <w:p w14:paraId="48860790" w14:textId="21B1514D" w:rsidR="004D3011" w:rsidRDefault="00EC65E8" w:rsidP="004D3011">
            <w:r>
              <w:t>Russian (Intermediate)</w:t>
            </w:r>
          </w:p>
          <w:p w14:paraId="58DCEAB0" w14:textId="716D3BDF" w:rsidR="004D3011" w:rsidRDefault="00EC65E8" w:rsidP="004D3011">
            <w:r>
              <w:t>Hindi (Native)</w:t>
            </w:r>
          </w:p>
          <w:p w14:paraId="36CC440B" w14:textId="77777777" w:rsidR="004D3011" w:rsidRDefault="00EC65E8" w:rsidP="004D3011">
            <w:r>
              <w:t>Malayalam (Native)</w:t>
            </w:r>
          </w:p>
          <w:p w14:paraId="2E2457CD" w14:textId="512BEB56" w:rsidR="00EC65E8" w:rsidRPr="004D3011" w:rsidRDefault="00EC65E8" w:rsidP="004D3011">
            <w:r>
              <w:t>Tamil (Native)</w:t>
            </w:r>
          </w:p>
        </w:tc>
        <w:tc>
          <w:tcPr>
            <w:tcW w:w="720" w:type="dxa"/>
          </w:tcPr>
          <w:p w14:paraId="4349229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6A8529BE7221479BAE3CFEC35E928C95"/>
              </w:placeholder>
              <w:temporary/>
              <w:showingPlcHdr/>
              <w15:appearance w15:val="hidden"/>
            </w:sdtPr>
            <w:sdtContent>
              <w:p w14:paraId="67C11A3A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76180A52" w14:textId="67F7CA89" w:rsidR="00036450" w:rsidRDefault="00E17CBE" w:rsidP="00B359E4">
            <w:pPr>
              <w:pStyle w:val="Heading4"/>
            </w:pPr>
            <w:r>
              <w:t>National Research Tomsk State University</w:t>
            </w:r>
          </w:p>
          <w:p w14:paraId="101B54E3" w14:textId="3AC74684" w:rsidR="00E17CBE" w:rsidRPr="00E17CBE" w:rsidRDefault="00E17CBE" w:rsidP="00E17CBE">
            <w:r>
              <w:t>[Software Engineering]</w:t>
            </w:r>
          </w:p>
          <w:p w14:paraId="1350D12C" w14:textId="394D0A65" w:rsidR="00036450" w:rsidRPr="00B359E4" w:rsidRDefault="00E17CBE" w:rsidP="00B359E4">
            <w:pPr>
              <w:pStyle w:val="Date"/>
            </w:pPr>
            <w:r>
              <w:t>Sep 2025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Present</w:t>
            </w:r>
          </w:p>
          <w:p w14:paraId="58D83E04" w14:textId="2F566B52" w:rsidR="00036450" w:rsidRDefault="00E17CBE" w:rsidP="00E17CBE">
            <w:r>
              <w:t>4.8 Overall GPA, Have made a Full stack Website called Reverb for Coursework.</w:t>
            </w:r>
          </w:p>
          <w:p w14:paraId="7ACFFFA9" w14:textId="5E26BCD5" w:rsidR="00036450" w:rsidRDefault="00E17CBE" w:rsidP="00036450">
            <w:pPr>
              <w:pStyle w:val="Heading2"/>
            </w:pPr>
            <w:r>
              <w:t>Certifications &amp; Courses</w:t>
            </w:r>
          </w:p>
          <w:p w14:paraId="144F7352" w14:textId="1B225238" w:rsidR="004D3011" w:rsidRPr="00B4512C" w:rsidRDefault="00E17CBE" w:rsidP="00B4512C">
            <w:pPr>
              <w:pStyle w:val="Date"/>
              <w:numPr>
                <w:ilvl w:val="0"/>
                <w:numId w:val="7"/>
              </w:numPr>
              <w:spacing w:line="360" w:lineRule="auto"/>
              <w:rPr>
                <w:b/>
              </w:rPr>
            </w:pPr>
            <w:r w:rsidRPr="00E17CBE">
              <w:rPr>
                <w:b/>
              </w:rPr>
              <w:t>Microsoft Certified</w:t>
            </w:r>
            <w:r w:rsidR="00B4512C">
              <w:rPr>
                <w:b/>
              </w:rPr>
              <w:t xml:space="preserve"> Course</w:t>
            </w:r>
            <w:r w:rsidRPr="00E17CBE">
              <w:rPr>
                <w:b/>
              </w:rPr>
              <w:t>: Azure Administrator Associate</w:t>
            </w:r>
          </w:p>
          <w:p w14:paraId="072160BE" w14:textId="1B26EB60" w:rsidR="005B44D6" w:rsidRDefault="00B4512C" w:rsidP="00B4512C">
            <w:pPr>
              <w:pStyle w:val="Heading4"/>
              <w:numPr>
                <w:ilvl w:val="0"/>
                <w:numId w:val="7"/>
              </w:numPr>
              <w:spacing w:line="360" w:lineRule="auto"/>
            </w:pPr>
            <w:r>
              <w:t xml:space="preserve">Microsoft Certified Course: </w:t>
            </w:r>
            <w:r w:rsidR="00E17CBE" w:rsidRPr="00E17CBE">
              <w:t>Designing and Implementing Microsoft DevOps Solutions</w:t>
            </w:r>
          </w:p>
          <w:p w14:paraId="6A10D2C4" w14:textId="2AE10D4F" w:rsidR="001441CC" w:rsidRDefault="001441CC" w:rsidP="00B4512C">
            <w:pPr>
              <w:pStyle w:val="Heading4"/>
              <w:numPr>
                <w:ilvl w:val="0"/>
                <w:numId w:val="7"/>
              </w:numPr>
              <w:spacing w:line="360" w:lineRule="auto"/>
            </w:pPr>
            <w:r>
              <w:t>Docker Certified Associate (DCA) (in progress)</w:t>
            </w:r>
          </w:p>
          <w:p w14:paraId="219DC631" w14:textId="16C85C0E" w:rsidR="001441CC" w:rsidRDefault="001441CC" w:rsidP="00B4512C">
            <w:pPr>
              <w:pStyle w:val="Heading4"/>
              <w:numPr>
                <w:ilvl w:val="0"/>
                <w:numId w:val="7"/>
              </w:numPr>
              <w:spacing w:line="360" w:lineRule="auto"/>
            </w:pPr>
            <w:r>
              <w:t>Kubernetes for DevOps Engineers (Udemy / Coursera)</w:t>
            </w:r>
          </w:p>
          <w:p w14:paraId="483FAC8C" w14:textId="3CC9074A" w:rsidR="001441CC" w:rsidRPr="001441CC" w:rsidRDefault="001441CC" w:rsidP="00B4512C">
            <w:pPr>
              <w:pStyle w:val="Heading4"/>
              <w:numPr>
                <w:ilvl w:val="0"/>
                <w:numId w:val="7"/>
              </w:numPr>
              <w:spacing w:line="360" w:lineRule="auto"/>
            </w:pPr>
            <w:r>
              <w:t>Terraform Associate (HashiCorp Certified) (in progress)</w:t>
            </w:r>
          </w:p>
          <w:sdt>
            <w:sdtPr>
              <w:id w:val="1669594239"/>
              <w:placeholder>
                <w:docPart w:val="160B50C90FF549FFA6044FF5807E3525"/>
              </w:placeholder>
              <w:temporary/>
              <w:showingPlcHdr/>
              <w15:appearance w15:val="hidden"/>
            </w:sdtPr>
            <w:sdtContent>
              <w:p w14:paraId="1A31295A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6F65B10E" w14:textId="206AE842" w:rsidR="00B4512C" w:rsidRPr="00B4512C" w:rsidRDefault="00B4512C" w:rsidP="00B4512C">
            <w:r w:rsidRPr="00B4512C">
              <w:rPr>
                <w:rStyle w:val="Heading4Char"/>
              </w:rPr>
              <w:t>Cloud &amp; Infrastructure:</w:t>
            </w:r>
            <w:r w:rsidRPr="00B4512C">
              <w:t xml:space="preserve"> Azure, AWS (Basics), Kubernetes, Docker, </w:t>
            </w:r>
            <w:r>
              <w:t xml:space="preserve">Yandex Cloud, </w:t>
            </w:r>
            <w:r w:rsidRPr="00B4512C">
              <w:t>Terraform, Ansible, Prometheus, Grafana, Nginx, Linux (Ubuntu)</w:t>
            </w:r>
          </w:p>
          <w:p w14:paraId="2B4646BF" w14:textId="77777777" w:rsidR="00B4512C" w:rsidRPr="00B4512C" w:rsidRDefault="00B4512C" w:rsidP="00B4512C">
            <w:r w:rsidRPr="00B4512C">
              <w:rPr>
                <w:rStyle w:val="Heading4Char"/>
              </w:rPr>
              <w:t>CI/CD &amp; Automation:</w:t>
            </w:r>
            <w:r w:rsidRPr="00B4512C">
              <w:t xml:space="preserve"> Azure DevOps, Jenkins, GitHub Actions, GitLab CI, Shell/Bash Scripting, YAML Pipelines</w:t>
            </w:r>
          </w:p>
          <w:p w14:paraId="4214CD27" w14:textId="4A6059A4" w:rsidR="00B4512C" w:rsidRPr="00B4512C" w:rsidRDefault="00B4512C" w:rsidP="00B4512C">
            <w:r w:rsidRPr="00B4512C">
              <w:rPr>
                <w:rStyle w:val="Heading4Char"/>
              </w:rPr>
              <w:t>Development &amp; Tools</w:t>
            </w:r>
            <w:r w:rsidRPr="00B4512C">
              <w:t>: Python (Flask, FastAPI), Node.js, React, REST APIs, PostgreSQL, Redis</w:t>
            </w:r>
            <w:r>
              <w:t>, MongoDB</w:t>
            </w:r>
          </w:p>
          <w:p w14:paraId="330F1AC0" w14:textId="77777777" w:rsidR="00B4512C" w:rsidRPr="00B4512C" w:rsidRDefault="00B4512C" w:rsidP="00B4512C">
            <w:r w:rsidRPr="00B4512C">
              <w:rPr>
                <w:rStyle w:val="Heading4Char"/>
              </w:rPr>
              <w:t>Monitoring &amp; Security:</w:t>
            </w:r>
            <w:r w:rsidRPr="00B4512C">
              <w:t xml:space="preserve"> Azure Monitor, ELK Stack, SonarQube, OWASP, Role-Based Access Control (RBAC)</w:t>
            </w:r>
          </w:p>
          <w:p w14:paraId="0A725DB9" w14:textId="6581F976" w:rsidR="0043137B" w:rsidRDefault="00B4512C" w:rsidP="00B4512C">
            <w:r w:rsidRPr="00B4512C">
              <w:rPr>
                <w:rStyle w:val="Heading4Char"/>
              </w:rPr>
              <w:t>Version Control &amp; Collaboration:</w:t>
            </w:r>
            <w:r w:rsidRPr="00B4512C">
              <w:t xml:space="preserve"> Git, GitHub, Agile/Scrum, Jira</w:t>
            </w:r>
          </w:p>
          <w:p w14:paraId="72896833" w14:textId="45B1CEB5" w:rsidR="00B4512C" w:rsidRPr="00B4512C" w:rsidRDefault="00B4512C" w:rsidP="00B4512C">
            <w:r w:rsidRPr="00B4512C">
              <w:rPr>
                <w:rStyle w:val="Heading4Char"/>
              </w:rPr>
              <w:t>Languages:</w:t>
            </w:r>
            <w:r>
              <w:t xml:space="preserve"> Python, C++, C#, JavaScript, Go, Kotlin, HTML and CSS</w:t>
            </w:r>
          </w:p>
          <w:p w14:paraId="0C79111B" w14:textId="77777777" w:rsidR="0043137B" w:rsidRPr="00B4512C" w:rsidRDefault="0043137B" w:rsidP="0043137B"/>
          <w:p w14:paraId="5F56027B" w14:textId="77777777" w:rsidR="0043137B" w:rsidRDefault="0043137B" w:rsidP="0043137B"/>
          <w:p w14:paraId="730A1685" w14:textId="77777777" w:rsidR="0043137B" w:rsidRDefault="0043137B" w:rsidP="0043137B"/>
          <w:p w14:paraId="0791D33F" w14:textId="77777777" w:rsidR="0043137B" w:rsidRDefault="0043137B" w:rsidP="0043137B"/>
          <w:p w14:paraId="41ACAD00" w14:textId="77777777" w:rsidR="0043137B" w:rsidRDefault="0043137B" w:rsidP="0043137B"/>
          <w:p w14:paraId="07756420" w14:textId="77777777" w:rsidR="0043137B" w:rsidRDefault="0043137B" w:rsidP="0043137B"/>
          <w:p w14:paraId="6B0C1758" w14:textId="77777777" w:rsidR="0043137B" w:rsidRPr="004D3011" w:rsidRDefault="0043137B" w:rsidP="0043137B">
            <w:pPr>
              <w:rPr>
                <w:color w:val="FFFFFF" w:themeColor="background1"/>
              </w:rPr>
            </w:pPr>
          </w:p>
        </w:tc>
      </w:tr>
    </w:tbl>
    <w:p w14:paraId="77331FB2" w14:textId="151A7870" w:rsidR="0043137B" w:rsidRDefault="0043137B" w:rsidP="000C45FF">
      <w:pPr>
        <w:tabs>
          <w:tab w:val="left" w:pos="990"/>
        </w:tabs>
      </w:pPr>
    </w:p>
    <w:p w14:paraId="4A0B784D" w14:textId="77777777" w:rsidR="005B44D6" w:rsidRDefault="0043137B" w:rsidP="005B44D6">
      <w:pPr>
        <w:pStyle w:val="Heading2"/>
      </w:pPr>
      <w:r>
        <w:br w:type="page"/>
      </w:r>
      <w:r w:rsidR="005B44D6">
        <w:lastRenderedPageBreak/>
        <w:t>Projects</w:t>
      </w:r>
    </w:p>
    <w:p w14:paraId="3512F2D2" w14:textId="0AE188E3" w:rsidR="005B44D6" w:rsidRPr="005B44D6" w:rsidRDefault="005B44D6" w:rsidP="001441CC">
      <w:pPr>
        <w:pStyle w:val="Heading4"/>
        <w:numPr>
          <w:ilvl w:val="0"/>
          <w:numId w:val="3"/>
        </w:numPr>
        <w:rPr>
          <w:bCs/>
        </w:rPr>
      </w:pPr>
      <w:r>
        <w:rPr>
          <w:bCs/>
        </w:rPr>
        <w:t>Reverb</w:t>
      </w:r>
      <w:r w:rsidR="001441CC">
        <w:rPr>
          <w:bCs/>
        </w:rPr>
        <w:t xml:space="preserve"> </w:t>
      </w:r>
      <w:r w:rsidR="001441CC" w:rsidRPr="001441CC">
        <w:rPr>
          <w:bCs/>
        </w:rPr>
        <w:t>— Cloud-based Audio Collaboration Platform (Full Stack Project)</w:t>
      </w:r>
    </w:p>
    <w:p w14:paraId="6BDB0EDA" w14:textId="0CF98F48" w:rsidR="001441CC" w:rsidRDefault="005B44D6" w:rsidP="001441CC">
      <w:r>
        <w:t>[</w:t>
      </w:r>
      <w:r w:rsidR="001441CC">
        <w:t xml:space="preserve">Technologies: React, Node.js, Flask, Docker, Azure, Nginx, </w:t>
      </w:r>
      <w:r w:rsidR="001441CC">
        <w:t>MongoDB, Python]</w:t>
      </w:r>
    </w:p>
    <w:p w14:paraId="17EEF811" w14:textId="77777777" w:rsidR="001441CC" w:rsidRDefault="001441CC" w:rsidP="001441CC"/>
    <w:p w14:paraId="1BCB1ED8" w14:textId="57381BB1" w:rsidR="001441CC" w:rsidRDefault="001441CC" w:rsidP="001441CC">
      <w:pPr>
        <w:pStyle w:val="ListParagraph"/>
        <w:numPr>
          <w:ilvl w:val="0"/>
          <w:numId w:val="2"/>
        </w:numPr>
        <w:spacing w:line="360" w:lineRule="auto"/>
        <w:ind w:left="720"/>
      </w:pPr>
      <w:r>
        <w:t>Designed and deployed a music collaboration platform enabling users to upload, edit, and mix audio in real-time using Flask-based microservices.</w:t>
      </w:r>
    </w:p>
    <w:p w14:paraId="541E7770" w14:textId="14E93802" w:rsidR="001441CC" w:rsidRDefault="001441CC" w:rsidP="001441CC">
      <w:pPr>
        <w:pStyle w:val="ListParagraph"/>
        <w:numPr>
          <w:ilvl w:val="0"/>
          <w:numId w:val="2"/>
        </w:numPr>
        <w:spacing w:line="360" w:lineRule="auto"/>
        <w:ind w:left="720"/>
      </w:pPr>
      <w:r>
        <w:t>Integrated cloud-based processing for karaoke-style effects and plugin rendering using containerized Flask services.</w:t>
      </w:r>
    </w:p>
    <w:p w14:paraId="31A28895" w14:textId="223A31C2" w:rsidR="001441CC" w:rsidRDefault="001441CC" w:rsidP="001441CC">
      <w:pPr>
        <w:pStyle w:val="ListParagraph"/>
        <w:numPr>
          <w:ilvl w:val="0"/>
          <w:numId w:val="2"/>
        </w:numPr>
        <w:spacing w:line="360" w:lineRule="auto"/>
        <w:ind w:left="720"/>
      </w:pPr>
      <w:r>
        <w:t>Implemented CI/CD pipelines via GitHub Actions and Azure DevOps, automating build, test, and deployment.</w:t>
      </w:r>
    </w:p>
    <w:p w14:paraId="1BC95E01" w14:textId="6850E927" w:rsidR="001441CC" w:rsidRDefault="001441CC" w:rsidP="001441CC">
      <w:pPr>
        <w:pStyle w:val="ListParagraph"/>
        <w:numPr>
          <w:ilvl w:val="0"/>
          <w:numId w:val="2"/>
        </w:numPr>
        <w:spacing w:line="360" w:lineRule="auto"/>
        <w:ind w:left="720"/>
      </w:pPr>
      <w:r>
        <w:t>Deployed production workloads to Azure Kubernetes Service (AKS) for scalability and resilience, with load balancing via NGINX Ingress.</w:t>
      </w:r>
    </w:p>
    <w:p w14:paraId="32FA3BC1" w14:textId="172816B2" w:rsidR="005B44D6" w:rsidRDefault="001441CC" w:rsidP="001441CC">
      <w:pPr>
        <w:pStyle w:val="ListParagraph"/>
        <w:numPr>
          <w:ilvl w:val="0"/>
          <w:numId w:val="2"/>
        </w:numPr>
        <w:spacing w:line="360" w:lineRule="auto"/>
        <w:ind w:left="720"/>
      </w:pPr>
      <w:r>
        <w:t>Set up monitoring and logging using Prometheus, Grafana, and Azure Monitor.</w:t>
      </w:r>
      <w:r w:rsidR="005B44D6">
        <w:t>]</w:t>
      </w:r>
    </w:p>
    <w:p w14:paraId="44D3304F" w14:textId="77777777" w:rsidR="005B44D6" w:rsidRDefault="005B44D6" w:rsidP="001441CC">
      <w:pPr>
        <w:spacing w:line="360" w:lineRule="auto"/>
        <w:ind w:left="360"/>
      </w:pPr>
    </w:p>
    <w:p w14:paraId="4940B251" w14:textId="2D7A41AC" w:rsidR="001441CC" w:rsidRPr="001441CC" w:rsidRDefault="001441CC" w:rsidP="001441CC">
      <w:pPr>
        <w:pStyle w:val="ListParagraph"/>
        <w:numPr>
          <w:ilvl w:val="0"/>
          <w:numId w:val="3"/>
        </w:numPr>
        <w:rPr>
          <w:b/>
          <w:bCs/>
        </w:rPr>
      </w:pPr>
      <w:r w:rsidRPr="001441CC">
        <w:rPr>
          <w:b/>
          <w:bCs/>
        </w:rPr>
        <w:t>Virtual Manager for DevOps Cloud System — Cloud VM Orchestration Platform</w:t>
      </w:r>
      <w:r>
        <w:rPr>
          <w:b/>
          <w:bCs/>
        </w:rPr>
        <w:t xml:space="preserve"> (in Progress)</w:t>
      </w:r>
    </w:p>
    <w:p w14:paraId="3DB8332C" w14:textId="6066446E" w:rsidR="001441CC" w:rsidRDefault="001441CC" w:rsidP="001441CC">
      <w:r>
        <w:t>[</w:t>
      </w:r>
      <w:r>
        <w:t>Technologies: Python, FastAPI, Ansible, KVM, REST API, Docker, Prometheus</w:t>
      </w:r>
      <w:r>
        <w:t>, Yandex Cloud, Virtual Box]</w:t>
      </w:r>
    </w:p>
    <w:p w14:paraId="5E8FF753" w14:textId="77777777" w:rsidR="001441CC" w:rsidRDefault="001441CC" w:rsidP="001441CC"/>
    <w:p w14:paraId="067F6BBB" w14:textId="66D5C487" w:rsidR="001441CC" w:rsidRDefault="001441CC" w:rsidP="001441CC">
      <w:pPr>
        <w:pStyle w:val="ListParagraph"/>
        <w:numPr>
          <w:ilvl w:val="0"/>
          <w:numId w:val="4"/>
        </w:numPr>
        <w:spacing w:line="360" w:lineRule="auto"/>
      </w:pPr>
      <w:r>
        <w:t>Developed a private cloud management API to dynamically create, configure, and manage virtual machines across multiple physical servers.</w:t>
      </w:r>
    </w:p>
    <w:p w14:paraId="084A8495" w14:textId="3E948D0F" w:rsidR="001441CC" w:rsidRDefault="001441CC" w:rsidP="001441CC">
      <w:pPr>
        <w:pStyle w:val="ListParagraph"/>
        <w:numPr>
          <w:ilvl w:val="0"/>
          <w:numId w:val="4"/>
        </w:numPr>
        <w:spacing w:line="360" w:lineRule="auto"/>
      </w:pPr>
      <w:r>
        <w:t>Implemented RESTful APIs for VM lifecycle operations (create, start, stop, delete, configure network).</w:t>
      </w:r>
    </w:p>
    <w:p w14:paraId="2E0DC1C3" w14:textId="1F6615AC" w:rsidR="001441CC" w:rsidRDefault="001441CC" w:rsidP="001441CC">
      <w:pPr>
        <w:pStyle w:val="ListParagraph"/>
        <w:numPr>
          <w:ilvl w:val="0"/>
          <w:numId w:val="4"/>
        </w:numPr>
        <w:spacing w:line="360" w:lineRule="auto"/>
      </w:pPr>
      <w:r>
        <w:t>Automated provisioning and network configuration using Ansible and Terraform, enabling on-demand VM allocation for students via browser access.</w:t>
      </w:r>
    </w:p>
    <w:p w14:paraId="07A1552C" w14:textId="5931701C" w:rsidR="001441CC" w:rsidRDefault="001441CC" w:rsidP="001441CC">
      <w:pPr>
        <w:pStyle w:val="ListParagraph"/>
        <w:numPr>
          <w:ilvl w:val="0"/>
          <w:numId w:val="4"/>
        </w:numPr>
        <w:spacing w:line="360" w:lineRule="auto"/>
      </w:pPr>
      <w:r>
        <w:t>Optimized VM provisioning by maintaining a pre-warmed pool of instances, reducing deployment delay from ~60s to &lt;10s.</w:t>
      </w:r>
    </w:p>
    <w:p w14:paraId="338B1883" w14:textId="534D2232" w:rsidR="0043137B" w:rsidRDefault="001441CC" w:rsidP="001441CC">
      <w:pPr>
        <w:pStyle w:val="ListParagraph"/>
        <w:numPr>
          <w:ilvl w:val="0"/>
          <w:numId w:val="4"/>
        </w:numPr>
        <w:spacing w:line="360" w:lineRule="auto"/>
      </w:pPr>
      <w:r>
        <w:t>Designed system monitoring with Prometheus metrics and Grafana dashboards, ensuring efficient server utilization.</w:t>
      </w:r>
    </w:p>
    <w:p w14:paraId="48E02DB9" w14:textId="77777777" w:rsidR="005B44D6" w:rsidRDefault="005B44D6"/>
    <w:p w14:paraId="06258B0E" w14:textId="7E5C7B13" w:rsidR="005B44D6" w:rsidRDefault="005B44D6" w:rsidP="005B44D6">
      <w:pPr>
        <w:pStyle w:val="Heading2"/>
      </w:pPr>
      <w:r>
        <w:t>Professional experience</w:t>
      </w:r>
    </w:p>
    <w:p w14:paraId="20D6A3D6" w14:textId="5BA63042" w:rsidR="005B44D6" w:rsidRDefault="005B44D6" w:rsidP="001441CC">
      <w:pPr>
        <w:pStyle w:val="Heading4"/>
        <w:rPr>
          <w:bCs/>
        </w:rPr>
      </w:pPr>
      <w:r>
        <w:rPr>
          <w:bCs/>
        </w:rPr>
        <w:t>Tomsk State University</w:t>
      </w:r>
      <w:r w:rsidR="001441CC">
        <w:rPr>
          <w:bCs/>
        </w:rPr>
        <w:t xml:space="preserve"> </w:t>
      </w:r>
      <w:r w:rsidR="001441CC" w:rsidRPr="001441CC">
        <w:rPr>
          <w:bCs/>
        </w:rPr>
        <w:t>— Software Engineer Intern</w:t>
      </w:r>
    </w:p>
    <w:p w14:paraId="010CC17B" w14:textId="77777777" w:rsidR="002C58C6" w:rsidRPr="002C58C6" w:rsidRDefault="002C58C6" w:rsidP="002C58C6"/>
    <w:p w14:paraId="5CAFCF8E" w14:textId="59FB20DD" w:rsidR="005B44D6" w:rsidRDefault="005B44D6" w:rsidP="002C58C6">
      <w:pPr>
        <w:pStyle w:val="Heading4"/>
      </w:pPr>
      <w:r>
        <w:t>Reverb</w:t>
      </w:r>
      <w:r w:rsidR="002C58C6">
        <w:t xml:space="preserve"> </w:t>
      </w:r>
      <w:r w:rsidR="002C58C6" w:rsidRPr="002C58C6">
        <w:t>– Full-Stack Music Collaboration Platform</w:t>
      </w:r>
    </w:p>
    <w:p w14:paraId="402AC358" w14:textId="41E1F75D" w:rsidR="002C58C6" w:rsidRDefault="002C58C6" w:rsidP="005B44D6">
      <w:r w:rsidRPr="002C58C6">
        <w:t>Academic &amp; Personal Project | Cloud &amp; Audio Processing | 2024–2025</w:t>
      </w:r>
    </w:p>
    <w:p w14:paraId="28C45B9B" w14:textId="77777777" w:rsidR="002C58C6" w:rsidRPr="005B44D6" w:rsidRDefault="002C58C6" w:rsidP="005B44D6"/>
    <w:p w14:paraId="5D3E63F0" w14:textId="13F9F017" w:rsidR="001441CC" w:rsidRDefault="001441CC" w:rsidP="002C58C6">
      <w:pPr>
        <w:pStyle w:val="ListParagraph"/>
        <w:numPr>
          <w:ilvl w:val="0"/>
          <w:numId w:val="5"/>
        </w:numPr>
        <w:spacing w:line="360" w:lineRule="auto"/>
      </w:pPr>
      <w:r>
        <w:t>Developed a cloud-integrated web platform for collaborative audio editing using Flask and React.</w:t>
      </w:r>
    </w:p>
    <w:p w14:paraId="618E506A" w14:textId="767C66E9" w:rsidR="001441CC" w:rsidRDefault="001441CC" w:rsidP="002C58C6">
      <w:pPr>
        <w:pStyle w:val="ListParagraph"/>
        <w:numPr>
          <w:ilvl w:val="0"/>
          <w:numId w:val="5"/>
        </w:numPr>
        <w:spacing w:line="360" w:lineRule="auto"/>
      </w:pPr>
      <w:r>
        <w:t>Implemented CI/CD pipelines with automated testing and container-based deployment to Azure Cloud.</w:t>
      </w:r>
    </w:p>
    <w:p w14:paraId="6447E970" w14:textId="2BAFD7E3" w:rsidR="005B44D6" w:rsidRDefault="001441CC" w:rsidP="002C58C6">
      <w:pPr>
        <w:pStyle w:val="ListParagraph"/>
        <w:numPr>
          <w:ilvl w:val="0"/>
          <w:numId w:val="5"/>
        </w:numPr>
        <w:spacing w:line="360" w:lineRule="auto"/>
      </w:pPr>
      <w:r>
        <w:rPr>
          <w:rFonts w:hint="eastAsia"/>
        </w:rPr>
        <w:t xml:space="preserve">Configured container orchestration and scaling using Docker Compose </w:t>
      </w:r>
      <w:r>
        <w:rPr>
          <w:rFonts w:hint="eastAsia"/>
        </w:rPr>
        <w:t>→</w:t>
      </w:r>
      <w:r>
        <w:rPr>
          <w:rFonts w:hint="eastAsia"/>
        </w:rPr>
        <w:t xml:space="preserve"> Kubernetes migration strategy.</w:t>
      </w:r>
    </w:p>
    <w:p w14:paraId="4CD44345" w14:textId="77777777" w:rsidR="005B44D6" w:rsidRDefault="005B44D6"/>
    <w:p w14:paraId="66B34004" w14:textId="1058EBA4" w:rsidR="002C58C6" w:rsidRDefault="002C58C6" w:rsidP="002C58C6">
      <w:pPr>
        <w:pStyle w:val="Heading4"/>
      </w:pPr>
      <w:r w:rsidRPr="002C58C6">
        <w:t>Virtual Manager – DevOps Cloud System</w:t>
      </w:r>
      <w:r>
        <w:t xml:space="preserve"> (in progress)</w:t>
      </w:r>
    </w:p>
    <w:p w14:paraId="3F9F04EF" w14:textId="3670F4F8" w:rsidR="002C58C6" w:rsidRDefault="002C58C6" w:rsidP="000C45FF">
      <w:pPr>
        <w:tabs>
          <w:tab w:val="left" w:pos="990"/>
        </w:tabs>
      </w:pPr>
      <w:r w:rsidRPr="002C58C6">
        <w:t>Thesis Project | Yandex Cloud Infrastructure | 2025</w:t>
      </w:r>
    </w:p>
    <w:p w14:paraId="7FCDA3A5" w14:textId="77777777" w:rsidR="002C58C6" w:rsidRDefault="002C58C6" w:rsidP="002C58C6"/>
    <w:p w14:paraId="48C3BDB1" w14:textId="46D860F4" w:rsidR="002C58C6" w:rsidRDefault="002C58C6" w:rsidP="002C58C6">
      <w:pPr>
        <w:pStyle w:val="ListParagraph"/>
        <w:numPr>
          <w:ilvl w:val="0"/>
          <w:numId w:val="9"/>
        </w:numPr>
        <w:spacing w:line="360" w:lineRule="auto"/>
      </w:pPr>
      <w:r>
        <w:t>Designed and implemented a Virtual Machine Manager system to automate VM lifecycle management (create, monitor, and terminate VMs) using Yandex Cloud Compute API.</w:t>
      </w:r>
    </w:p>
    <w:p w14:paraId="7706A530" w14:textId="2DB9EB25" w:rsidR="002C58C6" w:rsidRDefault="002C58C6" w:rsidP="002C58C6">
      <w:pPr>
        <w:pStyle w:val="ListParagraph"/>
        <w:numPr>
          <w:ilvl w:val="0"/>
          <w:numId w:val="9"/>
        </w:numPr>
        <w:spacing w:line="360" w:lineRule="auto"/>
      </w:pPr>
      <w:r>
        <w:t>Deployed multi-tier architecture with Terraform for infrastructure as code and Dockerized services for scalability.</w:t>
      </w:r>
    </w:p>
    <w:p w14:paraId="66CFAA80" w14:textId="3F1D055B" w:rsidR="002C58C6" w:rsidRDefault="002C58C6" w:rsidP="002C58C6">
      <w:pPr>
        <w:pStyle w:val="ListParagraph"/>
        <w:numPr>
          <w:ilvl w:val="0"/>
          <w:numId w:val="9"/>
        </w:numPr>
        <w:spacing w:line="360" w:lineRule="auto"/>
      </w:pPr>
      <w:r>
        <w:t>Integrated CI/CD pipelines with GitHub Actions to automate testing, container builds, and cloud deployments.</w:t>
      </w:r>
    </w:p>
    <w:p w14:paraId="1866C72A" w14:textId="324FA722" w:rsidR="002C58C6" w:rsidRDefault="002C58C6" w:rsidP="002C58C6">
      <w:pPr>
        <w:pStyle w:val="ListParagraph"/>
        <w:numPr>
          <w:ilvl w:val="0"/>
          <w:numId w:val="9"/>
        </w:numPr>
        <w:spacing w:line="360" w:lineRule="auto"/>
      </w:pPr>
      <w:r>
        <w:t>Implemented secure SSH access, load balancing, and monitoring through Prometheus and Grafana dashboards.</w:t>
      </w:r>
    </w:p>
    <w:p w14:paraId="5582C8F7" w14:textId="39F3617D" w:rsidR="002C58C6" w:rsidRPr="002C58C6" w:rsidRDefault="002C58C6" w:rsidP="002C58C6">
      <w:pPr>
        <w:pStyle w:val="ListParagraph"/>
        <w:numPr>
          <w:ilvl w:val="0"/>
          <w:numId w:val="9"/>
        </w:numPr>
        <w:spacing w:line="360" w:lineRule="auto"/>
      </w:pPr>
      <w:r>
        <w:t>Applied DevOps best practices—continuous integration, delivery, and infrastructure automation—for optimized cloud resource utilization and reliability.</w:t>
      </w:r>
    </w:p>
    <w:sectPr w:rsidR="002C58C6" w:rsidRPr="002C58C6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56158" w14:textId="77777777" w:rsidR="00E76BCA" w:rsidRDefault="00E76BCA" w:rsidP="000C45FF">
      <w:r>
        <w:separator/>
      </w:r>
    </w:p>
  </w:endnote>
  <w:endnote w:type="continuationSeparator" w:id="0">
    <w:p w14:paraId="25ABAA61" w14:textId="77777777" w:rsidR="00E76BCA" w:rsidRDefault="00E76BC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D7D81" w14:textId="77777777" w:rsidR="00E76BCA" w:rsidRDefault="00E76BCA" w:rsidP="000C45FF">
      <w:r>
        <w:separator/>
      </w:r>
    </w:p>
  </w:footnote>
  <w:footnote w:type="continuationSeparator" w:id="0">
    <w:p w14:paraId="56C3735E" w14:textId="77777777" w:rsidR="00E76BCA" w:rsidRDefault="00E76BC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3E31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BCA447D" wp14:editId="09B242B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4pt;height:11.4pt" o:bullet="t">
        <v:imagedata r:id="rId1" o:title="msoB84F"/>
      </v:shape>
    </w:pict>
  </w:numPicBullet>
  <w:abstractNum w:abstractNumId="0" w15:restartNumberingAfterBreak="0">
    <w:nsid w:val="0C555D64"/>
    <w:multiLevelType w:val="hybridMultilevel"/>
    <w:tmpl w:val="8E549B6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B0461A"/>
    <w:multiLevelType w:val="hybridMultilevel"/>
    <w:tmpl w:val="DFE2A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84452"/>
    <w:multiLevelType w:val="hybridMultilevel"/>
    <w:tmpl w:val="74F8E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19207F"/>
    <w:multiLevelType w:val="hybridMultilevel"/>
    <w:tmpl w:val="19566378"/>
    <w:lvl w:ilvl="0" w:tplc="AA4222E6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31FA9"/>
    <w:multiLevelType w:val="hybridMultilevel"/>
    <w:tmpl w:val="86A4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328B3"/>
    <w:multiLevelType w:val="hybridMultilevel"/>
    <w:tmpl w:val="AA82E4F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102C0A"/>
    <w:multiLevelType w:val="hybridMultilevel"/>
    <w:tmpl w:val="F26242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7717EA"/>
    <w:multiLevelType w:val="hybridMultilevel"/>
    <w:tmpl w:val="495CC8A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1974C8"/>
    <w:multiLevelType w:val="hybridMultilevel"/>
    <w:tmpl w:val="C7B876A6"/>
    <w:lvl w:ilvl="0" w:tplc="AA4222E6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9D5D64"/>
    <w:multiLevelType w:val="hybridMultilevel"/>
    <w:tmpl w:val="753281AE"/>
    <w:lvl w:ilvl="0" w:tplc="F3665BB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494195">
    <w:abstractNumId w:val="9"/>
  </w:num>
  <w:num w:numId="2" w16cid:durableId="334579401">
    <w:abstractNumId w:val="6"/>
  </w:num>
  <w:num w:numId="3" w16cid:durableId="935406110">
    <w:abstractNumId w:val="0"/>
  </w:num>
  <w:num w:numId="4" w16cid:durableId="682051947">
    <w:abstractNumId w:val="4"/>
  </w:num>
  <w:num w:numId="5" w16cid:durableId="1697847150">
    <w:abstractNumId w:val="1"/>
  </w:num>
  <w:num w:numId="6" w16cid:durableId="2125928484">
    <w:abstractNumId w:val="3"/>
  </w:num>
  <w:num w:numId="7" w16cid:durableId="1587228226">
    <w:abstractNumId w:val="5"/>
  </w:num>
  <w:num w:numId="8" w16cid:durableId="201214519">
    <w:abstractNumId w:val="7"/>
  </w:num>
  <w:num w:numId="9" w16cid:durableId="1266228760">
    <w:abstractNumId w:val="2"/>
  </w:num>
  <w:num w:numId="10" w16cid:durableId="1760467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CBE"/>
    <w:rsid w:val="00036450"/>
    <w:rsid w:val="00094499"/>
    <w:rsid w:val="000C45FF"/>
    <w:rsid w:val="000E3FD1"/>
    <w:rsid w:val="00112054"/>
    <w:rsid w:val="001317D8"/>
    <w:rsid w:val="001441CC"/>
    <w:rsid w:val="001525E1"/>
    <w:rsid w:val="00180329"/>
    <w:rsid w:val="0019001F"/>
    <w:rsid w:val="00197E88"/>
    <w:rsid w:val="001A74A5"/>
    <w:rsid w:val="001B2ABD"/>
    <w:rsid w:val="001C1BAA"/>
    <w:rsid w:val="001E0391"/>
    <w:rsid w:val="001E1759"/>
    <w:rsid w:val="001F1ECC"/>
    <w:rsid w:val="0023166C"/>
    <w:rsid w:val="002400EB"/>
    <w:rsid w:val="00256CF7"/>
    <w:rsid w:val="00281FD5"/>
    <w:rsid w:val="002C58C6"/>
    <w:rsid w:val="0030481B"/>
    <w:rsid w:val="003156FC"/>
    <w:rsid w:val="003254B5"/>
    <w:rsid w:val="0037121F"/>
    <w:rsid w:val="003910D8"/>
    <w:rsid w:val="003A6B7D"/>
    <w:rsid w:val="003B06CA"/>
    <w:rsid w:val="004071FC"/>
    <w:rsid w:val="0043137B"/>
    <w:rsid w:val="00445947"/>
    <w:rsid w:val="004813B3"/>
    <w:rsid w:val="00496591"/>
    <w:rsid w:val="004C63E4"/>
    <w:rsid w:val="004D3011"/>
    <w:rsid w:val="00510143"/>
    <w:rsid w:val="005262AC"/>
    <w:rsid w:val="005B44D6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D0A50"/>
    <w:rsid w:val="00AD76E2"/>
    <w:rsid w:val="00B20152"/>
    <w:rsid w:val="00B359E4"/>
    <w:rsid w:val="00B4512C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0952"/>
    <w:rsid w:val="00D2522B"/>
    <w:rsid w:val="00D422DE"/>
    <w:rsid w:val="00D5459D"/>
    <w:rsid w:val="00DA1F4D"/>
    <w:rsid w:val="00DD172A"/>
    <w:rsid w:val="00E17CBE"/>
    <w:rsid w:val="00E25A26"/>
    <w:rsid w:val="00E4381A"/>
    <w:rsid w:val="00E511C7"/>
    <w:rsid w:val="00E55D74"/>
    <w:rsid w:val="00E76BCA"/>
    <w:rsid w:val="00EC65E8"/>
    <w:rsid w:val="00EC79BE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653A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E17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s://www.t.me/Aswadhpv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aswadh-puthenveede-95926120b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github.com/Aswadhpv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swadhputhenveede@gmail.com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wad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029319FD8B4529B04EDF58E8AB4C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82D47-3B16-438B-BD27-44CD0924FAA4}"/>
      </w:docPartPr>
      <w:docPartBody>
        <w:p w:rsidR="00C35E81" w:rsidRDefault="00000000">
          <w:pPr>
            <w:pStyle w:val="43029319FD8B4529B04EDF58E8AB4C6E"/>
          </w:pPr>
          <w:r w:rsidRPr="00D5459D">
            <w:t>Profile</w:t>
          </w:r>
        </w:p>
      </w:docPartBody>
    </w:docPart>
    <w:docPart>
      <w:docPartPr>
        <w:name w:val="9944B48552D04EE8AC3A5E279250F9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86C3D0-2A77-438F-99B3-8971FF6AE756}"/>
      </w:docPartPr>
      <w:docPartBody>
        <w:p w:rsidR="00C35E81" w:rsidRDefault="00000000">
          <w:pPr>
            <w:pStyle w:val="9944B48552D04EE8AC3A5E279250F939"/>
          </w:pPr>
          <w:r w:rsidRPr="00CB0055">
            <w:t>Contact</w:t>
          </w:r>
        </w:p>
      </w:docPartBody>
    </w:docPart>
    <w:docPart>
      <w:docPartPr>
        <w:name w:val="0DAE6FA6628C42039B0A3D6AEB5BA7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83A1E-3EE1-4191-A806-EED60CD1B66D}"/>
      </w:docPartPr>
      <w:docPartBody>
        <w:p w:rsidR="00C35E81" w:rsidRDefault="00000000">
          <w:pPr>
            <w:pStyle w:val="0DAE6FA6628C42039B0A3D6AEB5BA7EF"/>
          </w:pPr>
          <w:r w:rsidRPr="004D3011">
            <w:t>PHONE:</w:t>
          </w:r>
        </w:p>
      </w:docPartBody>
    </w:docPart>
    <w:docPart>
      <w:docPartPr>
        <w:name w:val="9750AC0737AF4B5A9DA2CEF08694E0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BC884C-8230-4B41-96E2-2184F3C6BE36}"/>
      </w:docPartPr>
      <w:docPartBody>
        <w:p w:rsidR="00C35E81" w:rsidRDefault="00000000">
          <w:pPr>
            <w:pStyle w:val="9750AC0737AF4B5A9DA2CEF08694E0E0"/>
          </w:pPr>
          <w:r w:rsidRPr="004D3011">
            <w:t>WEBSITE:</w:t>
          </w:r>
        </w:p>
      </w:docPartBody>
    </w:docPart>
    <w:docPart>
      <w:docPartPr>
        <w:name w:val="BCFBFAC908CF496599153B5656A0D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D311F-6F2A-40C6-83AD-F08383570A62}"/>
      </w:docPartPr>
      <w:docPartBody>
        <w:p w:rsidR="00C35E81" w:rsidRDefault="00000000">
          <w:pPr>
            <w:pStyle w:val="BCFBFAC908CF496599153B5656A0DEF8"/>
          </w:pPr>
          <w:r w:rsidRPr="004D3011">
            <w:t>EMAIL:</w:t>
          </w:r>
        </w:p>
      </w:docPartBody>
    </w:docPart>
    <w:docPart>
      <w:docPartPr>
        <w:name w:val="6A8529BE7221479BAE3CFEC35E928C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B9637-8346-49C9-8E27-9675F97D792F}"/>
      </w:docPartPr>
      <w:docPartBody>
        <w:p w:rsidR="00C35E81" w:rsidRDefault="00000000">
          <w:pPr>
            <w:pStyle w:val="6A8529BE7221479BAE3CFEC35E928C95"/>
          </w:pPr>
          <w:r w:rsidRPr="00036450">
            <w:t>EDUCATION</w:t>
          </w:r>
        </w:p>
      </w:docPartBody>
    </w:docPart>
    <w:docPart>
      <w:docPartPr>
        <w:name w:val="160B50C90FF549FFA6044FF5807E35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782F8-B913-47EB-AE41-71A370807123}"/>
      </w:docPartPr>
      <w:docPartBody>
        <w:p w:rsidR="00C35E81" w:rsidRDefault="00000000">
          <w:pPr>
            <w:pStyle w:val="160B50C90FF549FFA6044FF5807E352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1C3"/>
    <w:rsid w:val="000E148B"/>
    <w:rsid w:val="00197E88"/>
    <w:rsid w:val="00220076"/>
    <w:rsid w:val="008071C3"/>
    <w:rsid w:val="00C35E81"/>
    <w:rsid w:val="00E51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156082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029319FD8B4529B04EDF58E8AB4C6E">
    <w:name w:val="43029319FD8B4529B04EDF58E8AB4C6E"/>
  </w:style>
  <w:style w:type="paragraph" w:customStyle="1" w:styleId="9944B48552D04EE8AC3A5E279250F939">
    <w:name w:val="9944B48552D04EE8AC3A5E279250F939"/>
  </w:style>
  <w:style w:type="paragraph" w:customStyle="1" w:styleId="0DAE6FA6628C42039B0A3D6AEB5BA7EF">
    <w:name w:val="0DAE6FA6628C42039B0A3D6AEB5BA7EF"/>
  </w:style>
  <w:style w:type="paragraph" w:customStyle="1" w:styleId="9750AC0737AF4B5A9DA2CEF08694E0E0">
    <w:name w:val="9750AC0737AF4B5A9DA2CEF08694E0E0"/>
  </w:style>
  <w:style w:type="paragraph" w:customStyle="1" w:styleId="BCFBFAC908CF496599153B5656A0DEF8">
    <w:name w:val="BCFBFAC908CF496599153B5656A0DEF8"/>
  </w:style>
  <w:style w:type="character" w:styleId="Hyperlink">
    <w:name w:val="Hyperlink"/>
    <w:basedOn w:val="DefaultParagraphFont"/>
    <w:uiPriority w:val="99"/>
    <w:unhideWhenUsed/>
    <w:rPr>
      <w:color w:val="BF4E14" w:themeColor="accent2" w:themeShade="BF"/>
      <w:u w:val="single"/>
    </w:rPr>
  </w:style>
  <w:style w:type="paragraph" w:customStyle="1" w:styleId="6A8529BE7221479BAE3CFEC35E928C95">
    <w:name w:val="6A8529BE7221479BAE3CFEC35E928C9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paragraph" w:customStyle="1" w:styleId="160B50C90FF549FFA6044FF5807E3525">
    <w:name w:val="160B50C90FF549FFA6044FF5807E35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2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2025-10-13T15:51:00Z</dcterms:created>
  <dcterms:modified xsi:type="dcterms:W3CDTF">2025-10-13T15:51:00Z</dcterms:modified>
</cp:coreProperties>
</file>
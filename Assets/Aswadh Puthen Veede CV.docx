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58CB390B" w14:textId="77777777" w:rsidTr="001B2ABD">
        <w:trPr>
          <w:trHeight w:val="4410"/>
        </w:trPr>
        <w:tc>
          <w:tcPr>
            <w:tcW w:w="3600" w:type="dxa"/>
            <w:vAlign w:val="bottom"/>
          </w:tcPr>
          <w:p w14:paraId="73DA482C" w14:textId="77777777" w:rsidR="001B2ABD" w:rsidRDefault="001B2ABD" w:rsidP="001B2ABD">
            <w:pPr>
              <w:tabs>
                <w:tab w:val="left" w:pos="990"/>
              </w:tabs>
              <w:jc w:val="center"/>
            </w:pPr>
            <w:r>
              <w:rPr>
                <w:noProof/>
              </w:rPr>
              <mc:AlternateContent>
                <mc:Choice Requires="wps">
                  <w:drawing>
                    <wp:inline distT="0" distB="0" distL="0" distR="0" wp14:anchorId="7F53D783" wp14:editId="610AA47E">
                      <wp:extent cx="2011680" cy="2103120"/>
                      <wp:effectExtent l="19050" t="19050" r="45720" b="30480"/>
                      <wp:docPr id="2" name="Oval 2"/>
                      <wp:cNvGraphicFramePr/>
                      <a:graphic xmlns:a="http://schemas.openxmlformats.org/drawingml/2006/main">
                        <a:graphicData uri="http://schemas.microsoft.com/office/word/2010/wordprocessingShape">
                          <wps:wsp>
                            <wps:cNvSpPr/>
                            <wps:spPr>
                              <a:xfrm>
                                <a:off x="0" y="0"/>
                                <a:ext cx="2011680" cy="2103120"/>
                              </a:xfrm>
                              <a:prstGeom prst="ellipse">
                                <a:avLst/>
                              </a:prstGeom>
                              <a:blipFill>
                                <a:blip r:embed="rId7">
                                  <a:extLst>
                                    <a:ext uri="{28A0092B-C50C-407E-A947-70E740481C1C}">
                                      <a14:useLocalDpi xmlns:a14="http://schemas.microsoft.com/office/drawing/2010/main" val="0"/>
                                    </a:ext>
                                  </a:extLst>
                                </a:blip>
                                <a:srcRect/>
                                <a:stretch>
                                  <a:fillRect l="718" t="-359" r="-718" b="359"/>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408B893" id="Oval 2" o:spid="_x0000_s1026" style="width:158.4pt;height:165.6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" strokecolor="#94b6d2 [3204]" strokeweight="5pt">
                      <v:fill r:id="rId8" o:title="" recolor="t" rotate="t" type="frame"/>
                      <v:stroke joinstyle="miter"/>
                      <w10:anchorlock/>
                    </v:oval>
                  </w:pict>
                </mc:Fallback>
              </mc:AlternateContent>
            </w:r>
          </w:p>
        </w:tc>
        <w:tc>
          <w:tcPr>
            <w:tcW w:w="720" w:type="dxa"/>
          </w:tcPr>
          <w:p w14:paraId="180FBB3F" w14:textId="77777777" w:rsidR="001B2ABD" w:rsidRDefault="001B2ABD" w:rsidP="000C45FF">
            <w:pPr>
              <w:tabs>
                <w:tab w:val="left" w:pos="990"/>
              </w:tabs>
            </w:pPr>
          </w:p>
        </w:tc>
        <w:tc>
          <w:tcPr>
            <w:tcW w:w="6470" w:type="dxa"/>
            <w:vAlign w:val="bottom"/>
          </w:tcPr>
          <w:p w14:paraId="2E8F0BB9" w14:textId="506E4900" w:rsidR="001B2ABD" w:rsidRPr="00E17CBE" w:rsidRDefault="00E17CBE" w:rsidP="00E17CBE">
            <w:pPr>
              <w:pStyle w:val="Title"/>
              <w:rPr>
                <w:sz w:val="80"/>
                <w:szCs w:val="80"/>
              </w:rPr>
            </w:pPr>
            <w:r w:rsidRPr="00E17CBE">
              <w:rPr>
                <w:sz w:val="80"/>
                <w:szCs w:val="80"/>
              </w:rPr>
              <w:t>Aswadh Puthen Veede</w:t>
            </w:r>
          </w:p>
          <w:p w14:paraId="40C175A6" w14:textId="50AB2C90" w:rsidR="001B2ABD" w:rsidRDefault="00E17CBE" w:rsidP="001B2ABD">
            <w:pPr>
              <w:pStyle w:val="Subtitle"/>
            </w:pPr>
            <w:r>
              <w:rPr>
                <w:spacing w:val="0"/>
                <w:w w:val="100"/>
              </w:rPr>
              <w:t xml:space="preserve">Devops Engineer </w:t>
            </w:r>
          </w:p>
        </w:tc>
      </w:tr>
      <w:tr w:rsidR="001B2ABD" w14:paraId="49E87DE9" w14:textId="77777777" w:rsidTr="001B2ABD">
        <w:tc>
          <w:tcPr>
            <w:tcW w:w="3600" w:type="dxa"/>
          </w:tcPr>
          <w:sdt>
            <w:sdtPr>
              <w:id w:val="-1711873194"/>
              <w:placeholder>
                <w:docPart w:val="43029319FD8B4529B04EDF58E8AB4C6E"/>
              </w:placeholder>
              <w:temporary/>
              <w:showingPlcHdr/>
              <w15:appearance w15:val="hidden"/>
            </w:sdtPr>
            <w:sdtContent>
              <w:p w14:paraId="07584FBD" w14:textId="77777777" w:rsidR="001B2ABD" w:rsidRDefault="00036450" w:rsidP="00036450">
                <w:pPr>
                  <w:pStyle w:val="Heading3"/>
                </w:pPr>
                <w:r w:rsidRPr="00D5459D">
                  <w:t>Profile</w:t>
                </w:r>
              </w:p>
            </w:sdtContent>
          </w:sdt>
          <w:p w14:paraId="0D686EC4" w14:textId="77777777" w:rsidR="00E17CBE" w:rsidRDefault="00E17CBE" w:rsidP="00E17CBE">
            <w:r>
              <w:t>Dynamic DevOps Engineer specializing in Azure cloud solutions, with a strong background in CI/CD pipelines and infrastructure as code. Adept at implementing best practices for security and monitoring, leveraging tools like Terraform and Azure DevOps to streamline workflows. Passionate about fostering collaboration and continuous improvement in tech teams.</w:t>
            </w:r>
          </w:p>
          <w:p w14:paraId="1893EC93" w14:textId="053540EF" w:rsidR="00036450" w:rsidRDefault="00E17CBE" w:rsidP="00E17CBE">
            <w:r>
              <w:t>Expertise in container orchestration and microservices architecture, utilizing Kubernetes and Docker to enhance application scalability. Eager to contribute to a forward-thinking team dedicated to leveraging cutting-edge technologies for business success.</w:t>
            </w:r>
          </w:p>
          <w:p w14:paraId="7DE790F3" w14:textId="77777777" w:rsidR="00036450" w:rsidRDefault="00036450" w:rsidP="00036450"/>
          <w:sdt>
            <w:sdtPr>
              <w:id w:val="-1954003311"/>
              <w:placeholder>
                <w:docPart w:val="9944B48552D04EE8AC3A5E279250F939"/>
              </w:placeholder>
              <w:temporary/>
              <w:showingPlcHdr/>
              <w15:appearance w15:val="hidden"/>
            </w:sdtPr>
            <w:sdtContent>
              <w:p w14:paraId="37B0BA68" w14:textId="77777777" w:rsidR="00036450" w:rsidRPr="00CB0055" w:rsidRDefault="00CB0055" w:rsidP="00CB0055">
                <w:pPr>
                  <w:pStyle w:val="Heading3"/>
                </w:pPr>
                <w:r w:rsidRPr="00CB0055">
                  <w:t>Contact</w:t>
                </w:r>
              </w:p>
            </w:sdtContent>
          </w:sdt>
          <w:sdt>
            <w:sdtPr>
              <w:id w:val="1111563247"/>
              <w:placeholder>
                <w:docPart w:val="0DAE6FA6628C42039B0A3D6AEB5BA7EF"/>
              </w:placeholder>
              <w:temporary/>
              <w:showingPlcHdr/>
              <w15:appearance w15:val="hidden"/>
            </w:sdtPr>
            <w:sdtContent>
              <w:p w14:paraId="11EBF2A3" w14:textId="77777777" w:rsidR="004D3011" w:rsidRDefault="004D3011" w:rsidP="004D3011">
                <w:r w:rsidRPr="004D3011">
                  <w:t>PHONE:</w:t>
                </w:r>
              </w:p>
            </w:sdtContent>
          </w:sdt>
          <w:p w14:paraId="23C81C4D" w14:textId="19129893" w:rsidR="004D3011" w:rsidRDefault="00E17CBE" w:rsidP="004D3011">
            <w:r>
              <w:t>+79234440453</w:t>
            </w:r>
          </w:p>
          <w:p w14:paraId="4EF27B95" w14:textId="77777777" w:rsidR="004D3011" w:rsidRPr="004D3011" w:rsidRDefault="004D3011" w:rsidP="004D3011"/>
          <w:sdt>
            <w:sdtPr>
              <w:id w:val="67859272"/>
              <w:placeholder>
                <w:docPart w:val="9750AC0737AF4B5A9DA2CEF08694E0E0"/>
              </w:placeholder>
              <w:temporary/>
              <w:showingPlcHdr/>
              <w15:appearance w15:val="hidden"/>
            </w:sdtPr>
            <w:sdtContent>
              <w:p w14:paraId="477BD327" w14:textId="77777777" w:rsidR="004D3011" w:rsidRDefault="004D3011" w:rsidP="004D3011">
                <w:r w:rsidRPr="004D3011">
                  <w:t>WEBSITE:</w:t>
                </w:r>
              </w:p>
            </w:sdtContent>
          </w:sdt>
          <w:p w14:paraId="746058B4" w14:textId="5E35E01B" w:rsidR="004D3011" w:rsidRDefault="00EC65E8" w:rsidP="004D3011">
            <w:r w:rsidRPr="00EC65E8">
              <w:t>https://aswadhpv.github.io/</w:t>
            </w:r>
          </w:p>
          <w:p w14:paraId="2F37F3EB" w14:textId="77777777" w:rsidR="004D3011" w:rsidRDefault="004D3011" w:rsidP="004D3011"/>
          <w:p w14:paraId="5F2620E5" w14:textId="77777777" w:rsidR="00EC65E8" w:rsidRDefault="00000000" w:rsidP="00EC65E8">
            <w:sdt>
              <w:sdtPr>
                <w:id w:val="-240260293"/>
                <w:placeholder>
                  <w:docPart w:val="BCFBFAC908CF496599153B5656A0DEF8"/>
                </w:placeholder>
                <w:temporary/>
                <w:showingPlcHdr/>
                <w15:appearance w15:val="hidden"/>
              </w:sdtPr>
              <w:sdtContent>
                <w:r w:rsidR="004D3011" w:rsidRPr="004D3011">
                  <w:t>EMAIL:</w:t>
                </w:r>
              </w:sdtContent>
            </w:sdt>
          </w:p>
          <w:p w14:paraId="4E309788" w14:textId="3A2B178D" w:rsidR="00EC65E8" w:rsidRPr="00EC65E8" w:rsidRDefault="00EC65E8" w:rsidP="00EC65E8">
            <w:hyperlink r:id="rId9" w:history="1">
              <w:r w:rsidRPr="00E455FD">
                <w:rPr>
                  <w:rStyle w:val="Hyperlink"/>
                </w:rPr>
                <w:t>aswadhputhenveede@gmail.com</w:t>
              </w:r>
            </w:hyperlink>
          </w:p>
          <w:p w14:paraId="7A163DA2" w14:textId="5EF850DA" w:rsidR="004D3011" w:rsidRPr="00CB0055" w:rsidRDefault="00EC65E8" w:rsidP="00CB0055">
            <w:pPr>
              <w:pStyle w:val="Heading3"/>
            </w:pPr>
            <w:r>
              <w:t>Languages</w:t>
            </w:r>
          </w:p>
          <w:p w14:paraId="424768A3" w14:textId="205E9582" w:rsidR="004D3011" w:rsidRDefault="00EC65E8" w:rsidP="004D3011">
            <w:r>
              <w:t>English (Native)</w:t>
            </w:r>
          </w:p>
          <w:p w14:paraId="48860790" w14:textId="21B1514D" w:rsidR="004D3011" w:rsidRDefault="00EC65E8" w:rsidP="004D3011">
            <w:r>
              <w:t>Russian (Intermediate)</w:t>
            </w:r>
          </w:p>
          <w:p w14:paraId="58DCEAB0" w14:textId="716D3BDF" w:rsidR="004D3011" w:rsidRDefault="00EC65E8" w:rsidP="004D3011">
            <w:r>
              <w:t>Hindi (Native)</w:t>
            </w:r>
          </w:p>
          <w:p w14:paraId="36CC440B" w14:textId="77777777" w:rsidR="004D3011" w:rsidRDefault="00EC65E8" w:rsidP="004D3011">
            <w:r>
              <w:t>Malayalam (Native)</w:t>
            </w:r>
          </w:p>
          <w:p w14:paraId="2E2457CD" w14:textId="512BEB56" w:rsidR="00EC65E8" w:rsidRPr="004D3011" w:rsidRDefault="00EC65E8" w:rsidP="004D3011">
            <w:r>
              <w:t>Tamil (Native)</w:t>
            </w:r>
          </w:p>
        </w:tc>
        <w:tc>
          <w:tcPr>
            <w:tcW w:w="720" w:type="dxa"/>
          </w:tcPr>
          <w:p w14:paraId="43492299" w14:textId="77777777" w:rsidR="001B2ABD" w:rsidRDefault="001B2ABD" w:rsidP="000C45FF">
            <w:pPr>
              <w:tabs>
                <w:tab w:val="left" w:pos="990"/>
              </w:tabs>
            </w:pPr>
          </w:p>
        </w:tc>
        <w:tc>
          <w:tcPr>
            <w:tcW w:w="6470" w:type="dxa"/>
          </w:tcPr>
          <w:sdt>
            <w:sdtPr>
              <w:id w:val="1049110328"/>
              <w:placeholder>
                <w:docPart w:val="6A8529BE7221479BAE3CFEC35E928C95"/>
              </w:placeholder>
              <w:temporary/>
              <w:showingPlcHdr/>
              <w15:appearance w15:val="hidden"/>
            </w:sdtPr>
            <w:sdtContent>
              <w:p w14:paraId="67C11A3A" w14:textId="77777777" w:rsidR="001B2ABD" w:rsidRDefault="00E25A26" w:rsidP="00036450">
                <w:pPr>
                  <w:pStyle w:val="Heading2"/>
                </w:pPr>
                <w:r w:rsidRPr="00036450">
                  <w:t>EDUCATION</w:t>
                </w:r>
              </w:p>
            </w:sdtContent>
          </w:sdt>
          <w:p w14:paraId="76180A52" w14:textId="67F7CA89" w:rsidR="00036450" w:rsidRDefault="00E17CBE" w:rsidP="00B359E4">
            <w:pPr>
              <w:pStyle w:val="Heading4"/>
            </w:pPr>
            <w:r>
              <w:t>National Research Tomsk State University</w:t>
            </w:r>
          </w:p>
          <w:p w14:paraId="101B54E3" w14:textId="3AC74684" w:rsidR="00E17CBE" w:rsidRPr="00E17CBE" w:rsidRDefault="00E17CBE" w:rsidP="00E17CBE">
            <w:r>
              <w:t>[Software Engineering]</w:t>
            </w:r>
          </w:p>
          <w:p w14:paraId="1350D12C" w14:textId="394D0A65" w:rsidR="00036450" w:rsidRPr="00B359E4" w:rsidRDefault="00E17CBE" w:rsidP="00B359E4">
            <w:pPr>
              <w:pStyle w:val="Date"/>
            </w:pPr>
            <w:r>
              <w:t>Sep 2025</w:t>
            </w:r>
            <w:r w:rsidR="00036450" w:rsidRPr="00B359E4">
              <w:t xml:space="preserve"> </w:t>
            </w:r>
            <w:r>
              <w:t>–</w:t>
            </w:r>
            <w:r w:rsidR="00036450" w:rsidRPr="00B359E4">
              <w:t xml:space="preserve"> </w:t>
            </w:r>
            <w:r>
              <w:t>Present</w:t>
            </w:r>
          </w:p>
          <w:p w14:paraId="58D83E04" w14:textId="2F566B52" w:rsidR="00036450" w:rsidRDefault="00E17CBE" w:rsidP="00E17CBE">
            <w:r>
              <w:t>4.8 Overall GPA, Have made a Full stack Website called Reverb for Coursework.</w:t>
            </w:r>
          </w:p>
          <w:p w14:paraId="7ACFFFA9" w14:textId="5E26BCD5" w:rsidR="00036450" w:rsidRDefault="00E17CBE" w:rsidP="00036450">
            <w:pPr>
              <w:pStyle w:val="Heading2"/>
            </w:pPr>
            <w:r>
              <w:t>Certifications &amp; Courses</w:t>
            </w:r>
          </w:p>
          <w:p w14:paraId="343C9C93" w14:textId="2874E80C" w:rsidR="00036450" w:rsidRPr="00E17CBE" w:rsidRDefault="00E17CBE" w:rsidP="00E17CBE">
            <w:pPr>
              <w:pStyle w:val="Date"/>
              <w:rPr>
                <w:b/>
              </w:rPr>
            </w:pPr>
            <w:r w:rsidRPr="00E17CBE">
              <w:rPr>
                <w:b/>
              </w:rPr>
              <w:t>AZ 104 - Microsoft Certified: Azure Administrator Associate</w:t>
            </w:r>
          </w:p>
          <w:p w14:paraId="144F7352" w14:textId="77777777" w:rsidR="004D3011" w:rsidRDefault="004D3011" w:rsidP="00036450"/>
          <w:p w14:paraId="072160BE" w14:textId="2688FA71" w:rsidR="005B44D6" w:rsidRPr="005B44D6" w:rsidRDefault="00E17CBE" w:rsidP="005B44D6">
            <w:pPr>
              <w:pStyle w:val="Heading4"/>
            </w:pPr>
            <w:r w:rsidRPr="00E17CBE">
              <w:t>AZ 400 -  Designing and Implementing Microsoft DevOps Solutions</w:t>
            </w:r>
          </w:p>
          <w:sdt>
            <w:sdtPr>
              <w:id w:val="1669594239"/>
              <w:placeholder>
                <w:docPart w:val="160B50C90FF549FFA6044FF5807E3525"/>
              </w:placeholder>
              <w:temporary/>
              <w:showingPlcHdr/>
              <w15:appearance w15:val="hidden"/>
            </w:sdtPr>
            <w:sdtContent>
              <w:p w14:paraId="1A31295A" w14:textId="77777777" w:rsidR="00036450" w:rsidRDefault="00180329" w:rsidP="00036450">
                <w:pPr>
                  <w:pStyle w:val="Heading2"/>
                </w:pPr>
                <w:r w:rsidRPr="00036450">
                  <w:rPr>
                    <w:rStyle w:val="Heading2Char"/>
                    <w:b/>
                    <w:bCs/>
                    <w:caps/>
                  </w:rPr>
                  <w:t>SKILLS</w:t>
                </w:r>
              </w:p>
            </w:sdtContent>
          </w:sdt>
          <w:p w14:paraId="0A725DB9" w14:textId="2876FA0A" w:rsidR="0043137B" w:rsidRDefault="00112054" w:rsidP="004D3011">
            <w:pPr>
              <w:rPr>
                <w:color w:val="FFFFFF" w:themeColor="background1"/>
              </w:rPr>
            </w:pPr>
            <w:r w:rsidRPr="00B90CEF">
              <w:rPr>
                <w:noProof/>
                <w:color w:val="000000" w:themeColor="text1"/>
              </w:rPr>
              <w:drawing>
                <wp:inline distT="0" distB="0" distL="0" distR="0" wp14:anchorId="14161988" wp14:editId="68CCED58">
                  <wp:extent cx="3238500" cy="1257300"/>
                  <wp:effectExtent l="0" t="0" r="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C79111B" w14:textId="77777777" w:rsidR="0043137B" w:rsidRDefault="0043137B" w:rsidP="0043137B"/>
          <w:p w14:paraId="5F56027B" w14:textId="77777777" w:rsidR="0043137B" w:rsidRDefault="0043137B" w:rsidP="0043137B"/>
          <w:p w14:paraId="730A1685" w14:textId="77777777" w:rsidR="0043137B" w:rsidRDefault="0043137B" w:rsidP="0043137B"/>
          <w:p w14:paraId="0791D33F" w14:textId="77777777" w:rsidR="0043137B" w:rsidRDefault="0043137B" w:rsidP="0043137B"/>
          <w:p w14:paraId="41ACAD00" w14:textId="77777777" w:rsidR="0043137B" w:rsidRDefault="0043137B" w:rsidP="0043137B"/>
          <w:p w14:paraId="07756420" w14:textId="77777777" w:rsidR="0043137B" w:rsidRDefault="0043137B" w:rsidP="0043137B"/>
          <w:p w14:paraId="6B0C1758" w14:textId="77777777" w:rsidR="0043137B" w:rsidRPr="004D3011" w:rsidRDefault="0043137B" w:rsidP="0043137B">
            <w:pPr>
              <w:rPr>
                <w:color w:val="FFFFFF" w:themeColor="background1"/>
              </w:rPr>
            </w:pPr>
          </w:p>
        </w:tc>
      </w:tr>
    </w:tbl>
    <w:p w14:paraId="77331FB2" w14:textId="151A7870" w:rsidR="0043137B" w:rsidRDefault="0043137B" w:rsidP="000C45FF">
      <w:pPr>
        <w:tabs>
          <w:tab w:val="left" w:pos="990"/>
        </w:tabs>
      </w:pPr>
    </w:p>
    <w:p w14:paraId="4A0B784D" w14:textId="77777777" w:rsidR="005B44D6" w:rsidRDefault="0043137B" w:rsidP="005B44D6">
      <w:pPr>
        <w:pStyle w:val="Heading2"/>
      </w:pPr>
      <w:r>
        <w:br w:type="page"/>
      </w:r>
      <w:r w:rsidR="005B44D6">
        <w:lastRenderedPageBreak/>
        <w:t>Projects</w:t>
      </w:r>
    </w:p>
    <w:p w14:paraId="3512F2D2" w14:textId="77777777" w:rsidR="005B44D6" w:rsidRPr="005B44D6" w:rsidRDefault="005B44D6" w:rsidP="005B44D6">
      <w:pPr>
        <w:pStyle w:val="Heading4"/>
        <w:rPr>
          <w:bCs/>
        </w:rPr>
      </w:pPr>
      <w:r>
        <w:rPr>
          <w:bCs/>
        </w:rPr>
        <w:t>Reverb</w:t>
      </w:r>
    </w:p>
    <w:p w14:paraId="32FA3BC1" w14:textId="77777777" w:rsidR="005B44D6" w:rsidRDefault="005B44D6" w:rsidP="005B44D6">
      <w:r>
        <w:t>[Full Stack Website using python libraries and cloud service for editing a music file]</w:t>
      </w:r>
    </w:p>
    <w:p w14:paraId="44D3304F" w14:textId="77777777" w:rsidR="005B44D6" w:rsidRDefault="005B44D6" w:rsidP="005B44D6"/>
    <w:p w14:paraId="74F10E54" w14:textId="77777777" w:rsidR="005B44D6" w:rsidRPr="0043137B" w:rsidRDefault="005B44D6" w:rsidP="005B44D6">
      <w:pPr>
        <w:rPr>
          <w:b/>
          <w:bCs/>
        </w:rPr>
      </w:pPr>
      <w:r w:rsidRPr="005B44D6">
        <w:rPr>
          <w:b/>
          <w:bCs/>
        </w:rPr>
        <w:t>Multi-Stage CI/CD Pipeline</w:t>
      </w:r>
    </w:p>
    <w:p w14:paraId="5EBF9F3B" w14:textId="77777777" w:rsidR="005B44D6" w:rsidRDefault="005B44D6" w:rsidP="005B44D6">
      <w:r>
        <w:t>R</w:t>
      </w:r>
      <w:r w:rsidRPr="005B44D6">
        <w:t>obust, automated CI/CD pipeline with security gates</w:t>
      </w:r>
    </w:p>
    <w:p w14:paraId="338B1883" w14:textId="784C77DE" w:rsidR="0043137B" w:rsidRDefault="0043137B"/>
    <w:p w14:paraId="48E02DB9" w14:textId="77777777" w:rsidR="005B44D6" w:rsidRDefault="005B44D6"/>
    <w:p w14:paraId="06258B0E" w14:textId="7E5C7B13" w:rsidR="005B44D6" w:rsidRDefault="005B44D6" w:rsidP="005B44D6">
      <w:pPr>
        <w:pStyle w:val="Heading2"/>
      </w:pPr>
      <w:r>
        <w:t>Pr</w:t>
      </w:r>
      <w:r>
        <w:t>ofessional experience</w:t>
      </w:r>
    </w:p>
    <w:p w14:paraId="69545B85" w14:textId="388CFC17" w:rsidR="005B44D6" w:rsidRDefault="005B44D6" w:rsidP="005B44D6">
      <w:pPr>
        <w:pStyle w:val="Heading4"/>
        <w:rPr>
          <w:bCs/>
        </w:rPr>
      </w:pPr>
      <w:r>
        <w:rPr>
          <w:bCs/>
        </w:rPr>
        <w:t>Tomsk State University</w:t>
      </w:r>
    </w:p>
    <w:p w14:paraId="20D6A3D6" w14:textId="6A1B0238" w:rsidR="005B44D6" w:rsidRDefault="005B44D6" w:rsidP="005B44D6">
      <w:r>
        <w:t>[Software Engineer Intern]</w:t>
      </w:r>
    </w:p>
    <w:p w14:paraId="5CAFCF8E" w14:textId="47C74536" w:rsidR="005B44D6" w:rsidRPr="005B44D6" w:rsidRDefault="005B44D6" w:rsidP="005B44D6">
      <w:r>
        <w:t>Project name - Reverb</w:t>
      </w:r>
    </w:p>
    <w:p w14:paraId="6447E970" w14:textId="18BDDF48" w:rsidR="005B44D6" w:rsidRDefault="005B44D6" w:rsidP="005B44D6">
      <w:r>
        <w:t>[</w:t>
      </w:r>
      <w:r>
        <w:t xml:space="preserve">Created </w:t>
      </w:r>
      <w:r>
        <w:t>Full Stack Website using python libraries and cloud service for editing a music file]</w:t>
      </w:r>
    </w:p>
    <w:p w14:paraId="4CD44345" w14:textId="77777777" w:rsidR="005B44D6" w:rsidRDefault="005B44D6"/>
    <w:p w14:paraId="2CE62B5E" w14:textId="77777777" w:rsidR="00000000" w:rsidRDefault="00000000" w:rsidP="000C45FF">
      <w:pPr>
        <w:tabs>
          <w:tab w:val="left" w:pos="990"/>
        </w:tabs>
      </w:pPr>
    </w:p>
    <w:sectPr w:rsidR="0043117B" w:rsidSect="000C45FF">
      <w:head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D01D6" w14:textId="77777777" w:rsidR="00510143" w:rsidRDefault="00510143" w:rsidP="000C45FF">
      <w:r>
        <w:separator/>
      </w:r>
    </w:p>
  </w:endnote>
  <w:endnote w:type="continuationSeparator" w:id="0">
    <w:p w14:paraId="6C9CCB28" w14:textId="77777777" w:rsidR="00510143" w:rsidRDefault="00510143"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5DEEB" w14:textId="77777777" w:rsidR="00510143" w:rsidRDefault="00510143" w:rsidP="000C45FF">
      <w:r>
        <w:separator/>
      </w:r>
    </w:p>
  </w:footnote>
  <w:footnote w:type="continuationSeparator" w:id="0">
    <w:p w14:paraId="042C804B" w14:textId="77777777" w:rsidR="00510143" w:rsidRDefault="00510143"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E319" w14:textId="77777777" w:rsidR="000C45FF" w:rsidRDefault="000C45FF">
    <w:pPr>
      <w:pStyle w:val="Header"/>
    </w:pPr>
    <w:r>
      <w:rPr>
        <w:noProof/>
      </w:rPr>
      <w:drawing>
        <wp:anchor distT="0" distB="0" distL="114300" distR="114300" simplePos="0" relativeHeight="251658240" behindDoc="1" locked="0" layoutInCell="1" allowOverlap="1" wp14:anchorId="2BCA447D" wp14:editId="09B242BC">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D5D64"/>
    <w:multiLevelType w:val="hybridMultilevel"/>
    <w:tmpl w:val="753281AE"/>
    <w:lvl w:ilvl="0" w:tplc="F3665BBA">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1494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CBE"/>
    <w:rsid w:val="00036450"/>
    <w:rsid w:val="00094499"/>
    <w:rsid w:val="000C45FF"/>
    <w:rsid w:val="000E3FD1"/>
    <w:rsid w:val="00112054"/>
    <w:rsid w:val="001317D8"/>
    <w:rsid w:val="001525E1"/>
    <w:rsid w:val="00180329"/>
    <w:rsid w:val="0019001F"/>
    <w:rsid w:val="001A74A5"/>
    <w:rsid w:val="001B2ABD"/>
    <w:rsid w:val="001E0391"/>
    <w:rsid w:val="001E1759"/>
    <w:rsid w:val="001F1ECC"/>
    <w:rsid w:val="002400EB"/>
    <w:rsid w:val="00256CF7"/>
    <w:rsid w:val="00281FD5"/>
    <w:rsid w:val="0030481B"/>
    <w:rsid w:val="003156FC"/>
    <w:rsid w:val="003254B5"/>
    <w:rsid w:val="0037121F"/>
    <w:rsid w:val="003910D8"/>
    <w:rsid w:val="003A6B7D"/>
    <w:rsid w:val="003B06CA"/>
    <w:rsid w:val="004071FC"/>
    <w:rsid w:val="0043137B"/>
    <w:rsid w:val="00445947"/>
    <w:rsid w:val="004813B3"/>
    <w:rsid w:val="00496591"/>
    <w:rsid w:val="004C63E4"/>
    <w:rsid w:val="004D3011"/>
    <w:rsid w:val="00510143"/>
    <w:rsid w:val="005262AC"/>
    <w:rsid w:val="005B44D6"/>
    <w:rsid w:val="005E39D5"/>
    <w:rsid w:val="00600670"/>
    <w:rsid w:val="0062123A"/>
    <w:rsid w:val="00646E75"/>
    <w:rsid w:val="006771D0"/>
    <w:rsid w:val="00715FCB"/>
    <w:rsid w:val="00743101"/>
    <w:rsid w:val="00764C9F"/>
    <w:rsid w:val="007775E1"/>
    <w:rsid w:val="007867A0"/>
    <w:rsid w:val="007927F5"/>
    <w:rsid w:val="00802CA0"/>
    <w:rsid w:val="009260CD"/>
    <w:rsid w:val="00940A66"/>
    <w:rsid w:val="00952C25"/>
    <w:rsid w:val="00A2118D"/>
    <w:rsid w:val="00AD0A50"/>
    <w:rsid w:val="00AD76E2"/>
    <w:rsid w:val="00B20152"/>
    <w:rsid w:val="00B359E4"/>
    <w:rsid w:val="00B57D98"/>
    <w:rsid w:val="00B70850"/>
    <w:rsid w:val="00C066B6"/>
    <w:rsid w:val="00C37BA1"/>
    <w:rsid w:val="00C4674C"/>
    <w:rsid w:val="00C506CF"/>
    <w:rsid w:val="00C72BED"/>
    <w:rsid w:val="00C9578B"/>
    <w:rsid w:val="00CB0055"/>
    <w:rsid w:val="00D2522B"/>
    <w:rsid w:val="00D422DE"/>
    <w:rsid w:val="00D5459D"/>
    <w:rsid w:val="00DA1F4D"/>
    <w:rsid w:val="00DD172A"/>
    <w:rsid w:val="00E17CBE"/>
    <w:rsid w:val="00E25A26"/>
    <w:rsid w:val="00E4381A"/>
    <w:rsid w:val="00E511C7"/>
    <w:rsid w:val="00E55D74"/>
    <w:rsid w:val="00EC65E8"/>
    <w:rsid w:val="00EC79BE"/>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653A2"/>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E17C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hyperlink" Target="mailto:aswadhputhenveede@gmail.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wad\AppData\Roaming\Microsoft\Templates\Bold%20modern%20resum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Sheet1!$A$2:$A$10</c:f>
              <c:strCache>
                <c:ptCount val="9"/>
                <c:pt idx="0">
                  <c:v>Cloud</c:v>
                </c:pt>
                <c:pt idx="1">
                  <c:v>Version Control</c:v>
                </c:pt>
                <c:pt idx="2">
                  <c:v>System Design</c:v>
                </c:pt>
                <c:pt idx="3">
                  <c:v>Programming Languages</c:v>
                </c:pt>
                <c:pt idx="4">
                  <c:v>Software Development</c:v>
                </c:pt>
                <c:pt idx="5">
                  <c:v>Automation</c:v>
                </c:pt>
                <c:pt idx="6">
                  <c:v>Deployment</c:v>
                </c:pt>
                <c:pt idx="7">
                  <c:v>Scripting</c:v>
                </c:pt>
                <c:pt idx="8">
                  <c:v>Debugging and Testing</c:v>
                </c:pt>
              </c:strCache>
            </c:strRef>
          </c:cat>
          <c:val>
            <c:numRef>
              <c:f>Sheet1!$B$2:$B$10</c:f>
              <c:numCache>
                <c:formatCode>General</c:formatCode>
                <c:ptCount val="9"/>
                <c:pt idx="0">
                  <c:v>1</c:v>
                </c:pt>
                <c:pt idx="1">
                  <c:v>1</c:v>
                </c:pt>
                <c:pt idx="2">
                  <c:v>1</c:v>
                </c:pt>
                <c:pt idx="3">
                  <c:v>1</c:v>
                </c:pt>
                <c:pt idx="4">
                  <c:v>1</c:v>
                </c:pt>
                <c:pt idx="5">
                  <c:v>1</c:v>
                </c:pt>
                <c:pt idx="6">
                  <c:v>1</c:v>
                </c:pt>
                <c:pt idx="7">
                  <c:v>0.7</c:v>
                </c:pt>
                <c:pt idx="8">
                  <c:v>0.8</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a:softEdge rad="0"/>
          </a:effectLst>
        </c:spPr>
        <c:txPr>
          <a:bodyPr rot="0" spcFirstLastPara="1" vertOverflow="ellipsis" wrap="square" anchor="ctr" anchorCtr="0"/>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029319FD8B4529B04EDF58E8AB4C6E"/>
        <w:category>
          <w:name w:val="General"/>
          <w:gallery w:val="placeholder"/>
        </w:category>
        <w:types>
          <w:type w:val="bbPlcHdr"/>
        </w:types>
        <w:behaviors>
          <w:behavior w:val="content"/>
        </w:behaviors>
        <w:guid w:val="{9DA82D47-3B16-438B-BD27-44CD0924FAA4}"/>
      </w:docPartPr>
      <w:docPartBody>
        <w:p w:rsidR="00000000" w:rsidRDefault="00000000">
          <w:pPr>
            <w:pStyle w:val="43029319FD8B4529B04EDF58E8AB4C6E"/>
          </w:pPr>
          <w:r w:rsidRPr="00D5459D">
            <w:t>Profile</w:t>
          </w:r>
        </w:p>
      </w:docPartBody>
    </w:docPart>
    <w:docPart>
      <w:docPartPr>
        <w:name w:val="9944B48552D04EE8AC3A5E279250F939"/>
        <w:category>
          <w:name w:val="General"/>
          <w:gallery w:val="placeholder"/>
        </w:category>
        <w:types>
          <w:type w:val="bbPlcHdr"/>
        </w:types>
        <w:behaviors>
          <w:behavior w:val="content"/>
        </w:behaviors>
        <w:guid w:val="{D786C3D0-2A77-438F-99B3-8971FF6AE756}"/>
      </w:docPartPr>
      <w:docPartBody>
        <w:p w:rsidR="00000000" w:rsidRDefault="00000000">
          <w:pPr>
            <w:pStyle w:val="9944B48552D04EE8AC3A5E279250F939"/>
          </w:pPr>
          <w:r w:rsidRPr="00CB0055">
            <w:t>Contact</w:t>
          </w:r>
        </w:p>
      </w:docPartBody>
    </w:docPart>
    <w:docPart>
      <w:docPartPr>
        <w:name w:val="0DAE6FA6628C42039B0A3D6AEB5BA7EF"/>
        <w:category>
          <w:name w:val="General"/>
          <w:gallery w:val="placeholder"/>
        </w:category>
        <w:types>
          <w:type w:val="bbPlcHdr"/>
        </w:types>
        <w:behaviors>
          <w:behavior w:val="content"/>
        </w:behaviors>
        <w:guid w:val="{83983A1E-3EE1-4191-A806-EED60CD1B66D}"/>
      </w:docPartPr>
      <w:docPartBody>
        <w:p w:rsidR="00000000" w:rsidRDefault="00000000">
          <w:pPr>
            <w:pStyle w:val="0DAE6FA6628C42039B0A3D6AEB5BA7EF"/>
          </w:pPr>
          <w:r w:rsidRPr="004D3011">
            <w:t>PHONE:</w:t>
          </w:r>
        </w:p>
      </w:docPartBody>
    </w:docPart>
    <w:docPart>
      <w:docPartPr>
        <w:name w:val="9750AC0737AF4B5A9DA2CEF08694E0E0"/>
        <w:category>
          <w:name w:val="General"/>
          <w:gallery w:val="placeholder"/>
        </w:category>
        <w:types>
          <w:type w:val="bbPlcHdr"/>
        </w:types>
        <w:behaviors>
          <w:behavior w:val="content"/>
        </w:behaviors>
        <w:guid w:val="{74BC884C-8230-4B41-96E2-2184F3C6BE36}"/>
      </w:docPartPr>
      <w:docPartBody>
        <w:p w:rsidR="00000000" w:rsidRDefault="00000000">
          <w:pPr>
            <w:pStyle w:val="9750AC0737AF4B5A9DA2CEF08694E0E0"/>
          </w:pPr>
          <w:r w:rsidRPr="004D3011">
            <w:t>WEBSITE:</w:t>
          </w:r>
        </w:p>
      </w:docPartBody>
    </w:docPart>
    <w:docPart>
      <w:docPartPr>
        <w:name w:val="BCFBFAC908CF496599153B5656A0DEF8"/>
        <w:category>
          <w:name w:val="General"/>
          <w:gallery w:val="placeholder"/>
        </w:category>
        <w:types>
          <w:type w:val="bbPlcHdr"/>
        </w:types>
        <w:behaviors>
          <w:behavior w:val="content"/>
        </w:behaviors>
        <w:guid w:val="{CFFD311F-6F2A-40C6-83AD-F08383570A62}"/>
      </w:docPartPr>
      <w:docPartBody>
        <w:p w:rsidR="00000000" w:rsidRDefault="00000000">
          <w:pPr>
            <w:pStyle w:val="BCFBFAC908CF496599153B5656A0DEF8"/>
          </w:pPr>
          <w:r w:rsidRPr="004D3011">
            <w:t>EMAIL:</w:t>
          </w:r>
        </w:p>
      </w:docPartBody>
    </w:docPart>
    <w:docPart>
      <w:docPartPr>
        <w:name w:val="6A8529BE7221479BAE3CFEC35E928C95"/>
        <w:category>
          <w:name w:val="General"/>
          <w:gallery w:val="placeholder"/>
        </w:category>
        <w:types>
          <w:type w:val="bbPlcHdr"/>
        </w:types>
        <w:behaviors>
          <w:behavior w:val="content"/>
        </w:behaviors>
        <w:guid w:val="{79BB9637-8346-49C9-8E27-9675F97D792F}"/>
      </w:docPartPr>
      <w:docPartBody>
        <w:p w:rsidR="00000000" w:rsidRDefault="00000000">
          <w:pPr>
            <w:pStyle w:val="6A8529BE7221479BAE3CFEC35E928C95"/>
          </w:pPr>
          <w:r w:rsidRPr="00036450">
            <w:t>EDUCATION</w:t>
          </w:r>
        </w:p>
      </w:docPartBody>
    </w:docPart>
    <w:docPart>
      <w:docPartPr>
        <w:name w:val="160B50C90FF549FFA6044FF5807E3525"/>
        <w:category>
          <w:name w:val="General"/>
          <w:gallery w:val="placeholder"/>
        </w:category>
        <w:types>
          <w:type w:val="bbPlcHdr"/>
        </w:types>
        <w:behaviors>
          <w:behavior w:val="content"/>
        </w:behaviors>
        <w:guid w:val="{009782F8-B913-47EB-AE41-71A370807123}"/>
      </w:docPartPr>
      <w:docPartBody>
        <w:p w:rsidR="00000000" w:rsidRDefault="00000000">
          <w:pPr>
            <w:pStyle w:val="160B50C90FF549FFA6044FF5807E3525"/>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1C3"/>
    <w:rsid w:val="00220076"/>
    <w:rsid w:val="008071C3"/>
    <w:rsid w:val="00E51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156082" w:themeColor="accent1"/>
      </w:pBdr>
      <w:spacing w:before="240" w:after="120" w:line="240" w:lineRule="auto"/>
      <w:outlineLvl w:val="1"/>
    </w:pPr>
    <w:rPr>
      <w:rFonts w:asciiTheme="majorHAnsi" w:eastAsiaTheme="majorEastAsia" w:hAnsiTheme="majorHAnsi" w:cstheme="majorBidi"/>
      <w:b/>
      <w:bCs/>
      <w:caps/>
      <w:kern w:val="0"/>
      <w:sz w:val="22"/>
      <w:szCs w:val="26"/>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7E0D269FC743F48B3C25BBA75E89FD">
    <w:name w:val="0B7E0D269FC743F48B3C25BBA75E89FD"/>
  </w:style>
  <w:style w:type="paragraph" w:customStyle="1" w:styleId="6DFFBF207C114D63B75058C0777530C0">
    <w:name w:val="6DFFBF207C114D63B75058C0777530C0"/>
  </w:style>
  <w:style w:type="paragraph" w:customStyle="1" w:styleId="43029319FD8B4529B04EDF58E8AB4C6E">
    <w:name w:val="43029319FD8B4529B04EDF58E8AB4C6E"/>
  </w:style>
  <w:style w:type="paragraph" w:customStyle="1" w:styleId="C46F2B2788D54473A6607DBE2B313D6E">
    <w:name w:val="C46F2B2788D54473A6607DBE2B313D6E"/>
  </w:style>
  <w:style w:type="paragraph" w:customStyle="1" w:styleId="9944B48552D04EE8AC3A5E279250F939">
    <w:name w:val="9944B48552D04EE8AC3A5E279250F939"/>
  </w:style>
  <w:style w:type="paragraph" w:customStyle="1" w:styleId="0DAE6FA6628C42039B0A3D6AEB5BA7EF">
    <w:name w:val="0DAE6FA6628C42039B0A3D6AEB5BA7EF"/>
  </w:style>
  <w:style w:type="paragraph" w:customStyle="1" w:styleId="D34EA97E008942BDB837376981BED8F8">
    <w:name w:val="D34EA97E008942BDB837376981BED8F8"/>
  </w:style>
  <w:style w:type="paragraph" w:customStyle="1" w:styleId="9750AC0737AF4B5A9DA2CEF08694E0E0">
    <w:name w:val="9750AC0737AF4B5A9DA2CEF08694E0E0"/>
  </w:style>
  <w:style w:type="paragraph" w:customStyle="1" w:styleId="222C2F734996425DA47AA8BD0811884D">
    <w:name w:val="222C2F734996425DA47AA8BD0811884D"/>
  </w:style>
  <w:style w:type="paragraph" w:customStyle="1" w:styleId="BCFBFAC908CF496599153B5656A0DEF8">
    <w:name w:val="BCFBFAC908CF496599153B5656A0DEF8"/>
  </w:style>
  <w:style w:type="character" w:styleId="Hyperlink">
    <w:name w:val="Hyperlink"/>
    <w:basedOn w:val="DefaultParagraphFont"/>
    <w:uiPriority w:val="99"/>
    <w:unhideWhenUsed/>
    <w:rPr>
      <w:color w:val="BF4E14" w:themeColor="accent2" w:themeShade="BF"/>
      <w:u w:val="single"/>
    </w:rPr>
  </w:style>
  <w:style w:type="paragraph" w:customStyle="1" w:styleId="5666E91E92C24DEBA967BC3F017FC59A">
    <w:name w:val="5666E91E92C24DEBA967BC3F017FC59A"/>
  </w:style>
  <w:style w:type="paragraph" w:customStyle="1" w:styleId="20B76872F1744DD89054CA4054DD4B8E">
    <w:name w:val="20B76872F1744DD89054CA4054DD4B8E"/>
  </w:style>
  <w:style w:type="paragraph" w:customStyle="1" w:styleId="D4108C25234340988B0963DED0EB025D">
    <w:name w:val="D4108C25234340988B0963DED0EB025D"/>
  </w:style>
  <w:style w:type="paragraph" w:customStyle="1" w:styleId="E4671B8D8440489BA407AE13D58E1124">
    <w:name w:val="E4671B8D8440489BA407AE13D58E1124"/>
  </w:style>
  <w:style w:type="paragraph" w:customStyle="1" w:styleId="5DC5C5C4A9894C6D9D090B8D231DE3B1">
    <w:name w:val="5DC5C5C4A9894C6D9D090B8D231DE3B1"/>
  </w:style>
  <w:style w:type="paragraph" w:customStyle="1" w:styleId="98DAC666575943E9A424967798223CDA">
    <w:name w:val="98DAC666575943E9A424967798223CDA"/>
  </w:style>
  <w:style w:type="paragraph" w:customStyle="1" w:styleId="6A8529BE7221479BAE3CFEC35E928C95">
    <w:name w:val="6A8529BE7221479BAE3CFEC35E928C95"/>
  </w:style>
  <w:style w:type="paragraph" w:customStyle="1" w:styleId="3FA437AC05AB40579B722F36DDE88E1F">
    <w:name w:val="3FA437AC05AB40579B722F36DDE88E1F"/>
  </w:style>
  <w:style w:type="paragraph" w:customStyle="1" w:styleId="BE21C15537D340C1B72298AA6B919B11">
    <w:name w:val="BE21C15537D340C1B72298AA6B919B11"/>
  </w:style>
  <w:style w:type="paragraph" w:customStyle="1" w:styleId="D0ABB8B3EF214E7CA87C8FA507C916FE">
    <w:name w:val="D0ABB8B3EF214E7CA87C8FA507C916FE"/>
  </w:style>
  <w:style w:type="paragraph" w:customStyle="1" w:styleId="012A3D3162084F468ABC3AC3EA8C3934">
    <w:name w:val="012A3D3162084F468ABC3AC3EA8C3934"/>
  </w:style>
  <w:style w:type="paragraph" w:customStyle="1" w:styleId="1947D40D34A243D49F414E1BDBA6363F">
    <w:name w:val="1947D40D34A243D49F414E1BDBA6363F"/>
  </w:style>
  <w:style w:type="paragraph" w:customStyle="1" w:styleId="4ACE415E030347EA9FB2029EF060E60E">
    <w:name w:val="4ACE415E030347EA9FB2029EF060E60E"/>
  </w:style>
  <w:style w:type="paragraph" w:customStyle="1" w:styleId="6088A58B29894933B26312F9F71F7A2F">
    <w:name w:val="6088A58B29894933B26312F9F71F7A2F"/>
  </w:style>
  <w:style w:type="paragraph" w:customStyle="1" w:styleId="25AA016118F749E3BF467AF532FF9EB0">
    <w:name w:val="25AA016118F749E3BF467AF532FF9EB0"/>
  </w:style>
  <w:style w:type="paragraph" w:customStyle="1" w:styleId="AAF3C10BD53A41B794B52F0F83C3B123">
    <w:name w:val="AAF3C10BD53A41B794B52F0F83C3B123"/>
  </w:style>
  <w:style w:type="paragraph" w:customStyle="1" w:styleId="EB76292658244C4B9EBDBCFC89C27002">
    <w:name w:val="EB76292658244C4B9EBDBCFC89C27002"/>
  </w:style>
  <w:style w:type="paragraph" w:customStyle="1" w:styleId="955A503A64AC4913849142382FE0DE95">
    <w:name w:val="955A503A64AC4913849142382FE0DE95"/>
  </w:style>
  <w:style w:type="paragraph" w:customStyle="1" w:styleId="8E75808D250B4A3D82914F04DDAAFE7A">
    <w:name w:val="8E75808D250B4A3D82914F04DDAAFE7A"/>
  </w:style>
  <w:style w:type="paragraph" w:customStyle="1" w:styleId="732BE9283BBA481D9F91B8C007A82A8E">
    <w:name w:val="732BE9283BBA481D9F91B8C007A82A8E"/>
  </w:style>
  <w:style w:type="paragraph" w:customStyle="1" w:styleId="23AB3A37DE7B43C89B5E93721C2D8B2E">
    <w:name w:val="23AB3A37DE7B43C89B5E93721C2D8B2E"/>
  </w:style>
  <w:style w:type="paragraph" w:customStyle="1" w:styleId="C05715A7A3564EC8B39BE6FF293B6D60">
    <w:name w:val="C05715A7A3564EC8B39BE6FF293B6D60"/>
  </w:style>
  <w:style w:type="paragraph" w:customStyle="1" w:styleId="2616280F9B7E4D749A39920350F13459">
    <w:name w:val="2616280F9B7E4D749A39920350F13459"/>
  </w:style>
  <w:style w:type="paragraph" w:customStyle="1" w:styleId="F2E627CC165142F99735511CCDC0E8E8">
    <w:name w:val="F2E627CC165142F99735511CCDC0E8E8"/>
  </w:style>
  <w:style w:type="paragraph" w:customStyle="1" w:styleId="6E64080B94B24289AB299592A6E20BE8">
    <w:name w:val="6E64080B94B24289AB299592A6E20BE8"/>
  </w:style>
  <w:style w:type="paragraph" w:customStyle="1" w:styleId="7D1546F2AA06409297E1B332DCD48D55">
    <w:name w:val="7D1546F2AA06409297E1B332DCD48D55"/>
  </w:style>
  <w:style w:type="paragraph" w:customStyle="1" w:styleId="028006AD160747C19B40B4D87C2B8383">
    <w:name w:val="028006AD160747C19B40B4D87C2B8383"/>
  </w:style>
  <w:style w:type="paragraph" w:customStyle="1" w:styleId="18596BA0F44E4C65991B26733C1C14D0">
    <w:name w:val="18596BA0F44E4C65991B26733C1C14D0"/>
  </w:style>
  <w:style w:type="paragraph" w:customStyle="1" w:styleId="2D59F75EA7D44DCC80FA067621A0D788">
    <w:name w:val="2D59F75EA7D44DCC80FA067621A0D788"/>
  </w:style>
  <w:style w:type="paragraph" w:customStyle="1" w:styleId="435A98F434CD4337BD63F62FE316CDB2">
    <w:name w:val="435A98F434CD4337BD63F62FE316CDB2"/>
  </w:style>
  <w:style w:type="character" w:customStyle="1" w:styleId="Heading2Char">
    <w:name w:val="Heading 2 Char"/>
    <w:basedOn w:val="DefaultParagraphFont"/>
    <w:link w:val="Heading2"/>
    <w:uiPriority w:val="9"/>
    <w:rPr>
      <w:rFonts w:asciiTheme="majorHAnsi" w:eastAsiaTheme="majorEastAsia" w:hAnsiTheme="majorHAnsi" w:cstheme="majorBidi"/>
      <w:b/>
      <w:bCs/>
      <w:caps/>
      <w:kern w:val="0"/>
      <w:sz w:val="22"/>
      <w:szCs w:val="26"/>
      <w:lang w:eastAsia="ja-JP"/>
      <w14:ligatures w14:val="none"/>
    </w:rPr>
  </w:style>
  <w:style w:type="paragraph" w:customStyle="1" w:styleId="160B50C90FF549FFA6044FF5807E3525">
    <w:name w:val="160B50C90FF549FFA6044FF5807E3525"/>
  </w:style>
  <w:style w:type="paragraph" w:customStyle="1" w:styleId="FEB97E848CD547038CB13B17CDB1B52A">
    <w:name w:val="FEB97E848CD547038CB13B17CDB1B52A"/>
    <w:rsid w:val="008071C3"/>
  </w:style>
  <w:style w:type="paragraph" w:customStyle="1" w:styleId="AEFDAF976BBE4470AFD513E5187948D4">
    <w:name w:val="AEFDAF976BBE4470AFD513E5187948D4"/>
    <w:rsid w:val="008071C3"/>
  </w:style>
  <w:style w:type="paragraph" w:customStyle="1" w:styleId="1FBD41A5663C4AADAB03BFB8BAF08DA1">
    <w:name w:val="1FBD41A5663C4AADAB03BFB8BAF08DA1"/>
    <w:rsid w:val="008071C3"/>
  </w:style>
  <w:style w:type="paragraph" w:customStyle="1" w:styleId="32A52AC737A94BB5AAAC9DA9F01B5177">
    <w:name w:val="32A52AC737A94BB5AAAC9DA9F01B5177"/>
    <w:rsid w:val="008071C3"/>
  </w:style>
  <w:style w:type="paragraph" w:customStyle="1" w:styleId="8AE979B492F0473183D8438F6CFA5FFD">
    <w:name w:val="8AE979B492F0473183D8438F6CFA5FFD"/>
    <w:rsid w:val="008071C3"/>
  </w:style>
  <w:style w:type="paragraph" w:customStyle="1" w:styleId="DE3DD34DF1624A0C89767D0AF8FD44CA">
    <w:name w:val="DE3DD34DF1624A0C89767D0AF8FD44CA"/>
    <w:rsid w:val="008071C3"/>
  </w:style>
  <w:style w:type="paragraph" w:customStyle="1" w:styleId="BB1EF348C6214CFEA0AF704BF44C55F3">
    <w:name w:val="BB1EF348C6214CFEA0AF704BF44C55F3"/>
    <w:rsid w:val="008071C3"/>
  </w:style>
  <w:style w:type="paragraph" w:customStyle="1" w:styleId="3957A8DA616747229A9E1A8C9F24826D">
    <w:name w:val="3957A8DA616747229A9E1A8C9F24826D"/>
    <w:rsid w:val="008071C3"/>
  </w:style>
  <w:style w:type="paragraph" w:customStyle="1" w:styleId="6C87AE777B144466A434EA459FE8FD08">
    <w:name w:val="6C87AE777B144466A434EA459FE8FD08"/>
    <w:rsid w:val="008071C3"/>
  </w:style>
  <w:style w:type="paragraph" w:customStyle="1" w:styleId="9427E2BC0BAF4778B153665DCDF7736D">
    <w:name w:val="9427E2BC0BAF4778B153665DCDF7736D"/>
    <w:rsid w:val="008071C3"/>
  </w:style>
  <w:style w:type="paragraph" w:customStyle="1" w:styleId="BC5F105F477D4990938CFC473540CA98">
    <w:name w:val="BC5F105F477D4990938CFC473540CA98"/>
    <w:rsid w:val="008071C3"/>
  </w:style>
  <w:style w:type="paragraph" w:customStyle="1" w:styleId="05E2276E8F174131AA5DC410802FE767">
    <w:name w:val="05E2276E8F174131AA5DC410802FE767"/>
    <w:rsid w:val="008071C3"/>
  </w:style>
  <w:style w:type="paragraph" w:customStyle="1" w:styleId="824A5A45B0C042EC8F1FFF2B8076F14A">
    <w:name w:val="824A5A45B0C042EC8F1FFF2B8076F14A"/>
    <w:rsid w:val="008071C3"/>
  </w:style>
  <w:style w:type="paragraph" w:customStyle="1" w:styleId="ADCE193A340F41DB9D81E17C86881CA3">
    <w:name w:val="ADCE193A340F41DB9D81E17C86881CA3"/>
    <w:rsid w:val="008071C3"/>
  </w:style>
  <w:style w:type="paragraph" w:customStyle="1" w:styleId="90BB51392B61406B8D0B21D06E48B721">
    <w:name w:val="90BB51392B61406B8D0B21D06E48B721"/>
    <w:rsid w:val="008071C3"/>
  </w:style>
  <w:style w:type="paragraph" w:customStyle="1" w:styleId="093A8DC34EA0472797F4A6441478257C">
    <w:name w:val="093A8DC34EA0472797F4A6441478257C"/>
    <w:rsid w:val="008071C3"/>
  </w:style>
  <w:style w:type="paragraph" w:customStyle="1" w:styleId="41BF6CA1B4524E93B162C2A1E3711DE9">
    <w:name w:val="41BF6CA1B4524E93B162C2A1E3711DE9"/>
    <w:rsid w:val="008071C3"/>
  </w:style>
  <w:style w:type="paragraph" w:customStyle="1" w:styleId="25592FB4BE9440CC8B2ABB0778D4FE64">
    <w:name w:val="25592FB4BE9440CC8B2ABB0778D4FE64"/>
    <w:rsid w:val="008071C3"/>
  </w:style>
  <w:style w:type="paragraph" w:customStyle="1" w:styleId="54277E0D9F604D36BE1D7476CE822EF1">
    <w:name w:val="54277E0D9F604D36BE1D7476CE822EF1"/>
    <w:rsid w:val="008071C3"/>
  </w:style>
  <w:style w:type="paragraph" w:customStyle="1" w:styleId="169295344AE941A5B127636A1C2F8016">
    <w:name w:val="169295344AE941A5B127636A1C2F8016"/>
    <w:rsid w:val="008071C3"/>
  </w:style>
  <w:style w:type="paragraph" w:customStyle="1" w:styleId="E6691AD8D4B747A5BDF188AD070E6320">
    <w:name w:val="E6691AD8D4B747A5BDF188AD070E6320"/>
    <w:rsid w:val="008071C3"/>
  </w:style>
  <w:style w:type="paragraph" w:customStyle="1" w:styleId="35E1895C294D423AA2633B72AE0C67B5">
    <w:name w:val="35E1895C294D423AA2633B72AE0C67B5"/>
    <w:rsid w:val="008071C3"/>
  </w:style>
  <w:style w:type="paragraph" w:customStyle="1" w:styleId="4A6A910231554E41A8771DDCCB5FF9CC">
    <w:name w:val="4A6A910231554E41A8771DDCCB5FF9CC"/>
    <w:rsid w:val="008071C3"/>
  </w:style>
  <w:style w:type="paragraph" w:customStyle="1" w:styleId="A5F124D8F2824CEA957AEC74232C7556">
    <w:name w:val="A5F124D8F2824CEA957AEC74232C7556"/>
    <w:rsid w:val="008071C3"/>
  </w:style>
  <w:style w:type="paragraph" w:customStyle="1" w:styleId="0A9B2C5471324B20A816B14DAA07B84F">
    <w:name w:val="0A9B2C5471324B20A816B14DAA07B84F"/>
    <w:rsid w:val="008071C3"/>
  </w:style>
  <w:style w:type="paragraph" w:customStyle="1" w:styleId="D93FCDB4360D4C8892D74B2189F6F11C">
    <w:name w:val="D93FCDB4360D4C8892D74B2189F6F11C"/>
    <w:rsid w:val="008071C3"/>
  </w:style>
  <w:style w:type="paragraph" w:customStyle="1" w:styleId="5D71674D393C446C9D13610809D5CB14">
    <w:name w:val="5D71674D393C446C9D13610809D5CB14"/>
    <w:rsid w:val="008071C3"/>
  </w:style>
  <w:style w:type="paragraph" w:customStyle="1" w:styleId="913CBC57CD6E46849067E2EBA21B0A6F">
    <w:name w:val="913CBC57CD6E46849067E2EBA21B0A6F"/>
    <w:rsid w:val="008071C3"/>
  </w:style>
  <w:style w:type="paragraph" w:customStyle="1" w:styleId="DB4B5439CB884208BAD6E9D291651FE6">
    <w:name w:val="DB4B5439CB884208BAD6E9D291651FE6"/>
    <w:rsid w:val="008071C3"/>
  </w:style>
  <w:style w:type="paragraph" w:customStyle="1" w:styleId="B327B5CA64FB440C85EBC141E70D126E">
    <w:name w:val="B327B5CA64FB440C85EBC141E70D126E"/>
    <w:rsid w:val="008071C3"/>
  </w:style>
  <w:style w:type="paragraph" w:customStyle="1" w:styleId="9D31D6E4957F40D1BC36D6C6BC5FFC22">
    <w:name w:val="9D31D6E4957F40D1BC36D6C6BC5FFC22"/>
    <w:rsid w:val="008071C3"/>
  </w:style>
  <w:style w:type="paragraph" w:customStyle="1" w:styleId="61E7C611BD1D495BBCF14322A5270F40">
    <w:name w:val="61E7C611BD1D495BBCF14322A5270F40"/>
    <w:rsid w:val="008071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Bold modern resume.dotx</Template>
  <TotalTime>0</TotalTime>
  <Pages>2</Pages>
  <Words>245</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2025-09-07T09:25:00Z</dcterms:created>
  <dcterms:modified xsi:type="dcterms:W3CDTF">2025-09-07T10:06:00Z</dcterms:modified>
</cp:coreProperties>
</file>